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8"/>
        </w:rPr>
        <w:id w:val="1978326273"/>
        <w:docPartObj>
          <w:docPartGallery w:val="Cover Pages"/>
          <w:docPartUnique/>
        </w:docPartObj>
      </w:sdtPr>
      <w:sdtEndPr>
        <w:rPr>
          <w:b/>
          <w:bCs/>
          <w:sz w:val="20"/>
        </w:rPr>
      </w:sdtEndPr>
      <w:sdtContent>
        <w:sdt>
          <w:sdtPr>
            <w:rPr>
              <w:sz w:val="18"/>
            </w:rPr>
            <w:id w:val="-1724750495"/>
            <w:showingPlcHdr/>
            <w15:appearance w15:val="hidden"/>
          </w:sdtPr>
          <w:sdtContent>
            <w:p w14:paraId="7710883D" w14:textId="59D5F316" w:rsidR="005409C7" w:rsidRPr="00D4571E" w:rsidRDefault="00E94435">
              <w:pPr>
                <w:rPr>
                  <w:sz w:val="18"/>
                </w:rPr>
              </w:pPr>
              <w:r>
                <w:rPr>
                  <w:sz w:val="18"/>
                </w:rPr>
                <w:t xml:space="preserve">     </w:t>
              </w:r>
            </w:p>
          </w:sdtContent>
        </w:sdt>
        <w:p w14:paraId="504791FB" w14:textId="0392B344" w:rsidR="005409C7" w:rsidRPr="00D4571E" w:rsidRDefault="005409C7">
          <w:pPr>
            <w:rPr>
              <w:sz w:val="18"/>
            </w:rPr>
          </w:pPr>
        </w:p>
        <w:p w14:paraId="64B833E8" w14:textId="4F32D395" w:rsidR="005409C7" w:rsidRDefault="005C20BF">
          <w:r w:rsidRPr="00D4571E">
            <w:rPr>
              <w:noProof/>
              <w:sz w:val="18"/>
              <w:lang w:eastAsia="en-US"/>
            </w:rPr>
            <mc:AlternateContent>
              <mc:Choice Requires="wps">
                <w:drawing>
                  <wp:anchor distT="0" distB="0" distL="114300" distR="114300" simplePos="0" relativeHeight="251663360" behindDoc="0" locked="0" layoutInCell="1" allowOverlap="1" wp14:anchorId="71472E13" wp14:editId="726A3127">
                    <wp:simplePos x="0" y="0"/>
                    <wp:positionH relativeFrom="margin">
                      <wp:align>right</wp:align>
                    </wp:positionH>
                    <wp:positionV relativeFrom="page">
                      <wp:align>center</wp:align>
                    </wp:positionV>
                    <wp:extent cx="5791200" cy="2724785"/>
                    <wp:effectExtent l="0" t="0" r="0" b="0"/>
                    <wp:wrapTopAndBottom/>
                    <wp:docPr id="6" name="Casetă text 6" descr="Titlu, subtitlu și rezumat"/>
                    <wp:cNvGraphicFramePr/>
                    <a:graphic xmlns:a="http://schemas.openxmlformats.org/drawingml/2006/main">
                      <a:graphicData uri="http://schemas.microsoft.com/office/word/2010/wordprocessingShape">
                        <wps:wsp>
                          <wps:cNvSpPr txBox="1"/>
                          <wps:spPr>
                            <a:xfrm>
                              <a:off x="0" y="0"/>
                              <a:ext cx="5791200" cy="2724785"/>
                            </a:xfrm>
                            <a:prstGeom prst="rect">
                              <a:avLst/>
                            </a:prstGeom>
                            <a:noFill/>
                            <a:ln w="6350">
                              <a:noFill/>
                            </a:ln>
                            <a:effectLst/>
                          </wps:spPr>
                          <wps:txbx>
                            <w:txbxContent>
                              <w:p w14:paraId="584C015F" w14:textId="35B3E215" w:rsidR="005409C7" w:rsidRDefault="00000000" w:rsidP="005C20BF">
                                <w:pPr>
                                  <w:pStyle w:val="Titlu11"/>
                                  <w:jc w:val="center"/>
                                </w:pPr>
                                <w:sdt>
                                  <w:sdtPr>
                                    <w:alias w:val="Titlu"/>
                                    <w:tag w:val=""/>
                                    <w:id w:val="701364701"/>
                                    <w:dataBinding w:prefixMappings="xmlns:ns0='http://purl.org/dc/elements/1.1/' xmlns:ns1='http://schemas.openxmlformats.org/package/2006/metadata/core-properties' " w:xpath="/ns1:coreProperties[1]/ns0:title[1]" w:storeItemID="{6C3C8BC8-F283-45AE-878A-BAB7291924A1}"/>
                                    <w:text/>
                                  </w:sdtPr>
                                  <w:sdtContent>
                                    <w:r w:rsidR="005C20BF">
                                      <w:t>Thermostat</w:t>
                                    </w:r>
                                  </w:sdtContent>
                                </w:sdt>
                              </w:p>
                              <w:p w14:paraId="27E9FD84" w14:textId="5146372E" w:rsidR="005409C7" w:rsidRPr="007331BC" w:rsidRDefault="005409C7">
                                <w:pPr>
                                  <w:pStyle w:val="Rezuma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1472E13" id="_x0000_t202" coordsize="21600,21600" o:spt="202" path="m,l,21600r21600,l21600,xe">
                    <v:stroke joinstyle="miter"/>
                    <v:path gradientshapeok="t" o:connecttype="rect"/>
                  </v:shapetype>
                  <v:shape id="Casetă text 6" o:spid="_x0000_s1026" type="#_x0000_t202" alt="Titlu, subtitlu și rezumat" style="position:absolute;margin-left:404.8pt;margin-top:0;width:456pt;height:214.55pt;z-index:251663360;visibility:visible;mso-wrap-style:square;mso-width-percent:1000;mso-height-percent:0;mso-wrap-distance-left:9pt;mso-wrap-distance-top:0;mso-wrap-distance-right:9pt;mso-wrap-distance-bottom:0;mso-position-horizontal:right;mso-position-horizontal-relative:margin;mso-position-vertical:center;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" filled="f" stroked="f" strokeweight=".5pt">
                    <v:textbox inset="0,0,0,0">
                      <w:txbxContent>
                        <w:p w14:paraId="584C015F" w14:textId="35B3E215" w:rsidR="005409C7" w:rsidRDefault="00000000" w:rsidP="005C20BF">
                          <w:pPr>
                            <w:pStyle w:val="Titlu11"/>
                            <w:jc w:val="center"/>
                          </w:pPr>
                          <w:sdt>
                            <w:sdtPr>
                              <w:alias w:val="Titlu"/>
                              <w:tag w:val=""/>
                              <w:id w:val="701364701"/>
                              <w:dataBinding w:prefixMappings="xmlns:ns0='http://purl.org/dc/elements/1.1/' xmlns:ns1='http://schemas.openxmlformats.org/package/2006/metadata/core-properties' " w:xpath="/ns1:coreProperties[1]/ns0:title[1]" w:storeItemID="{6C3C8BC8-F283-45AE-878A-BAB7291924A1}"/>
                              <w:text/>
                            </w:sdtPr>
                            <w:sdtContent>
                              <w:r w:rsidR="005C20BF">
                                <w:t>Thermostat</w:t>
                              </w:r>
                            </w:sdtContent>
                          </w:sdt>
                        </w:p>
                        <w:p w14:paraId="27E9FD84" w14:textId="5146372E" w:rsidR="005409C7" w:rsidRPr="007331BC" w:rsidRDefault="005409C7">
                          <w:pPr>
                            <w:pStyle w:val="Rezumat"/>
                          </w:pPr>
                        </w:p>
                      </w:txbxContent>
                    </v:textbox>
                    <w10:wrap type="topAndBottom" anchorx="margin" anchory="page"/>
                  </v:shape>
                </w:pict>
              </mc:Fallback>
            </mc:AlternateContent>
          </w:r>
          <w:r w:rsidR="005409C7">
            <w:rPr>
              <w:b/>
              <w:bCs/>
            </w:rPr>
            <w:br w:type="page"/>
          </w:r>
        </w:p>
      </w:sdtContent>
    </w:sdt>
    <w:sdt>
      <w:sdtPr>
        <w:rPr>
          <w:rFonts w:asciiTheme="minorHAnsi" w:eastAsiaTheme="minorHAnsi" w:hAnsiTheme="minorHAnsi" w:cstheme="minorBidi"/>
          <w:b w:val="0"/>
          <w:bCs w:val="0"/>
          <w:color w:val="595959" w:themeColor="text1" w:themeTint="A6"/>
          <w:kern w:val="20"/>
          <w:sz w:val="20"/>
          <w:szCs w:val="20"/>
        </w:rPr>
        <w:id w:val="-95712636"/>
        <w:docPartObj>
          <w:docPartGallery w:val="Table of Contents"/>
          <w:docPartUnique/>
        </w:docPartObj>
      </w:sdtPr>
      <w:sdtContent>
        <w:p w14:paraId="09AC3070" w14:textId="77777777" w:rsidR="00C56DB2" w:rsidRPr="00C73298" w:rsidRDefault="0064761B" w:rsidP="00384E72">
          <w:pPr>
            <w:pStyle w:val="Titlucuprins0"/>
            <w:spacing w:before="0" w:after="360" w:line="240" w:lineRule="auto"/>
            <w:ind w:hanging="284"/>
            <w:rPr>
              <w:color w:val="595959" w:themeColor="text1" w:themeTint="A6"/>
              <w:sz w:val="36"/>
            </w:rPr>
          </w:pPr>
          <w:r>
            <w:rPr>
              <w:b w:val="0"/>
              <w:color w:val="595959" w:themeColor="text1" w:themeTint="A6"/>
              <w:sz w:val="36"/>
            </w:rPr>
            <w:t>Table of Contents</w:t>
          </w:r>
        </w:p>
        <w:p w14:paraId="554289CB" w14:textId="6887F389" w:rsidR="00B2510E" w:rsidRPr="00573981" w:rsidRDefault="00C73298" w:rsidP="00573981">
          <w:pPr>
            <w:pStyle w:val="Cuprins1"/>
            <w:rPr>
              <w:rFonts w:ascii="Helvetica" w:eastAsiaTheme="minorEastAsia" w:hAnsi="Helvetica" w:cs="Helvetica"/>
              <w:noProof/>
              <w:color w:val="auto"/>
              <w:kern w:val="2"/>
              <w:sz w:val="24"/>
              <w:szCs w:val="24"/>
              <w:lang w:eastAsia="en-US"/>
              <w14:ligatures w14:val="standardContextual"/>
            </w:rPr>
          </w:pPr>
          <w:r w:rsidRPr="00573981">
            <w:rPr>
              <w:rFonts w:ascii="Helvetica" w:hAnsi="Helvetica" w:cs="Helvetica"/>
              <w:sz w:val="24"/>
              <w:szCs w:val="24"/>
            </w:rPr>
            <w:fldChar w:fldCharType="begin"/>
          </w:r>
          <w:r w:rsidRPr="00573981">
            <w:rPr>
              <w:rFonts w:ascii="Helvetica" w:hAnsi="Helvetica" w:cs="Helvetica"/>
              <w:sz w:val="24"/>
              <w:szCs w:val="24"/>
            </w:rPr>
            <w:instrText xml:space="preserve"> TOC \o "1-1" \h \z \u </w:instrText>
          </w:r>
          <w:r w:rsidRPr="00573981">
            <w:rPr>
              <w:rFonts w:ascii="Helvetica" w:hAnsi="Helvetica" w:cs="Helvetica"/>
              <w:sz w:val="24"/>
              <w:szCs w:val="24"/>
            </w:rPr>
            <w:fldChar w:fldCharType="separate"/>
          </w:r>
          <w:hyperlink w:anchor="_Toc136426129" w:history="1">
            <w:r w:rsidR="00B2510E" w:rsidRPr="00573981">
              <w:rPr>
                <w:rStyle w:val="Hyperlink"/>
                <w:rFonts w:ascii="Helvetica" w:hAnsi="Helvetica" w:cs="Helvetica"/>
                <w:noProof/>
                <w:sz w:val="24"/>
                <w:szCs w:val="24"/>
              </w:rPr>
              <w:t>Specifications</w:t>
            </w:r>
            <w:r w:rsidR="00B2510E" w:rsidRPr="00573981">
              <w:rPr>
                <w:rFonts w:ascii="Helvetica" w:hAnsi="Helvetica" w:cs="Helvetica"/>
                <w:noProof/>
                <w:webHidden/>
                <w:sz w:val="24"/>
                <w:szCs w:val="24"/>
              </w:rPr>
              <w:tab/>
            </w:r>
            <w:r w:rsidR="00B2510E" w:rsidRPr="00573981">
              <w:rPr>
                <w:rFonts w:ascii="Helvetica" w:hAnsi="Helvetica" w:cs="Helvetica"/>
                <w:noProof/>
                <w:webHidden/>
                <w:sz w:val="24"/>
                <w:szCs w:val="24"/>
              </w:rPr>
              <w:fldChar w:fldCharType="begin"/>
            </w:r>
            <w:r w:rsidR="00B2510E" w:rsidRPr="00573981">
              <w:rPr>
                <w:rFonts w:ascii="Helvetica" w:hAnsi="Helvetica" w:cs="Helvetica"/>
                <w:noProof/>
                <w:webHidden/>
                <w:sz w:val="24"/>
                <w:szCs w:val="24"/>
              </w:rPr>
              <w:instrText xml:space="preserve"> PAGEREF _Toc136426129 \h </w:instrText>
            </w:r>
            <w:r w:rsidR="00B2510E" w:rsidRPr="00573981">
              <w:rPr>
                <w:rFonts w:ascii="Helvetica" w:hAnsi="Helvetica" w:cs="Helvetica"/>
                <w:noProof/>
                <w:webHidden/>
                <w:sz w:val="24"/>
                <w:szCs w:val="24"/>
              </w:rPr>
            </w:r>
            <w:r w:rsidR="00B2510E" w:rsidRPr="00573981">
              <w:rPr>
                <w:rFonts w:ascii="Helvetica" w:hAnsi="Helvetica" w:cs="Helvetica"/>
                <w:noProof/>
                <w:webHidden/>
                <w:sz w:val="24"/>
                <w:szCs w:val="24"/>
              </w:rPr>
              <w:fldChar w:fldCharType="separate"/>
            </w:r>
            <w:r w:rsidR="00B2510E" w:rsidRPr="00573981">
              <w:rPr>
                <w:rFonts w:ascii="Helvetica" w:hAnsi="Helvetica" w:cs="Helvetica"/>
                <w:noProof/>
                <w:webHidden/>
                <w:sz w:val="24"/>
                <w:szCs w:val="24"/>
              </w:rPr>
              <w:t>1</w:t>
            </w:r>
            <w:r w:rsidR="00B2510E" w:rsidRPr="00573981">
              <w:rPr>
                <w:rFonts w:ascii="Helvetica" w:hAnsi="Helvetica" w:cs="Helvetica"/>
                <w:noProof/>
                <w:webHidden/>
                <w:sz w:val="24"/>
                <w:szCs w:val="24"/>
              </w:rPr>
              <w:fldChar w:fldCharType="end"/>
            </w:r>
          </w:hyperlink>
        </w:p>
        <w:p w14:paraId="74AD14FF" w14:textId="1D03F15E" w:rsidR="00B2510E" w:rsidRPr="00573981" w:rsidRDefault="00B2510E" w:rsidP="00573981">
          <w:pPr>
            <w:pStyle w:val="Cuprins1"/>
            <w:rPr>
              <w:rFonts w:ascii="Helvetica" w:eastAsiaTheme="minorEastAsia" w:hAnsi="Helvetica" w:cs="Helvetica"/>
              <w:noProof/>
              <w:color w:val="auto"/>
              <w:kern w:val="2"/>
              <w:sz w:val="24"/>
              <w:szCs w:val="24"/>
              <w:lang w:eastAsia="en-US"/>
              <w14:ligatures w14:val="standardContextual"/>
            </w:rPr>
          </w:pPr>
          <w:hyperlink w:anchor="_Toc136426130" w:history="1">
            <w:r w:rsidRPr="00573981">
              <w:rPr>
                <w:rStyle w:val="Hyperlink"/>
                <w:rFonts w:ascii="Helvetica" w:hAnsi="Helvetica" w:cs="Helvetica"/>
                <w:noProof/>
                <w:sz w:val="24"/>
                <w:szCs w:val="24"/>
              </w:rPr>
              <w:t>Design</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_Toc136426130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1</w:t>
            </w:r>
            <w:r w:rsidRPr="00573981">
              <w:rPr>
                <w:rFonts w:ascii="Helvetica" w:hAnsi="Helvetica" w:cs="Helvetica"/>
                <w:noProof/>
                <w:webHidden/>
                <w:sz w:val="24"/>
                <w:szCs w:val="24"/>
              </w:rPr>
              <w:fldChar w:fldCharType="end"/>
            </w:r>
          </w:hyperlink>
        </w:p>
        <w:p w14:paraId="66A81986" w14:textId="03D7E618" w:rsidR="00B2510E" w:rsidRPr="00573981" w:rsidRDefault="00B2510E" w:rsidP="00573981">
          <w:pPr>
            <w:pStyle w:val="Cuprins1"/>
            <w:numPr>
              <w:ilvl w:val="1"/>
              <w:numId w:val="24"/>
            </w:numPr>
            <w:rPr>
              <w:rFonts w:ascii="Helvetica" w:eastAsiaTheme="minorEastAsia" w:hAnsi="Helvetica" w:cs="Helvetica"/>
              <w:noProof/>
              <w:color w:val="auto"/>
              <w:kern w:val="2"/>
              <w:sz w:val="24"/>
              <w:szCs w:val="24"/>
              <w:lang w:eastAsia="en-US"/>
              <w14:ligatures w14:val="standardContextual"/>
            </w:rPr>
          </w:pPr>
          <w:hyperlink w:anchor="_Toc136426131" w:history="1">
            <w:r w:rsidRPr="00573981">
              <w:rPr>
                <w:rStyle w:val="Hyperlink"/>
                <w:rFonts w:ascii="Helvetica" w:hAnsi="Helvetica" w:cs="Helvetica"/>
                <w:noProof/>
                <w:sz w:val="24"/>
                <w:szCs w:val="24"/>
              </w:rPr>
              <w:t>Black box</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_Toc136426131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1</w:t>
            </w:r>
            <w:r w:rsidRPr="00573981">
              <w:rPr>
                <w:rFonts w:ascii="Helvetica" w:hAnsi="Helvetica" w:cs="Helvetica"/>
                <w:noProof/>
                <w:webHidden/>
                <w:sz w:val="24"/>
                <w:szCs w:val="24"/>
              </w:rPr>
              <w:fldChar w:fldCharType="end"/>
            </w:r>
          </w:hyperlink>
        </w:p>
        <w:p w14:paraId="59E80C95" w14:textId="364E7174" w:rsidR="00B2510E" w:rsidRPr="00573981" w:rsidRDefault="00B2510E" w:rsidP="00573981">
          <w:pPr>
            <w:pStyle w:val="Cuprins1"/>
            <w:numPr>
              <w:ilvl w:val="1"/>
              <w:numId w:val="24"/>
            </w:numPr>
            <w:rPr>
              <w:rFonts w:ascii="Helvetica" w:eastAsiaTheme="minorEastAsia" w:hAnsi="Helvetica" w:cs="Helvetica"/>
              <w:noProof/>
              <w:color w:val="auto"/>
              <w:kern w:val="2"/>
              <w:sz w:val="24"/>
              <w:szCs w:val="24"/>
              <w:lang w:eastAsia="en-US"/>
              <w14:ligatures w14:val="standardContextual"/>
            </w:rPr>
          </w:pPr>
          <w:hyperlink w:anchor="_Toc136426133" w:history="1">
            <w:r w:rsidRPr="00573981">
              <w:rPr>
                <w:rStyle w:val="Hyperlink"/>
                <w:rFonts w:ascii="Helvetica" w:hAnsi="Helvetica" w:cs="Helvetica"/>
                <w:noProof/>
                <w:sz w:val="24"/>
                <w:szCs w:val="24"/>
              </w:rPr>
              <w:t>Control and Execution Unit</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_Toc136426133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1</w:t>
            </w:r>
            <w:r w:rsidRPr="00573981">
              <w:rPr>
                <w:rFonts w:ascii="Helvetica" w:hAnsi="Helvetica" w:cs="Helvetica"/>
                <w:noProof/>
                <w:webHidden/>
                <w:sz w:val="24"/>
                <w:szCs w:val="24"/>
              </w:rPr>
              <w:fldChar w:fldCharType="end"/>
            </w:r>
          </w:hyperlink>
        </w:p>
        <w:p w14:paraId="3637A757" w14:textId="411C32A9" w:rsidR="00B2510E" w:rsidRPr="00573981" w:rsidRDefault="00B2510E" w:rsidP="00573981">
          <w:pPr>
            <w:pStyle w:val="Cuprins1"/>
            <w:numPr>
              <w:ilvl w:val="1"/>
              <w:numId w:val="24"/>
            </w:numPr>
            <w:rPr>
              <w:rFonts w:ascii="Helvetica" w:eastAsiaTheme="minorEastAsia" w:hAnsi="Helvetica" w:cs="Helvetica"/>
              <w:noProof/>
              <w:color w:val="auto"/>
              <w:kern w:val="2"/>
              <w:sz w:val="24"/>
              <w:szCs w:val="24"/>
              <w:lang w:eastAsia="en-US"/>
              <w14:ligatures w14:val="standardContextual"/>
            </w:rPr>
          </w:pPr>
          <w:hyperlink w:anchor="_Toc136426134" w:history="1">
            <w:r w:rsidRPr="00573981">
              <w:rPr>
                <w:rStyle w:val="Hyperlink"/>
                <w:rFonts w:ascii="Helvetica" w:hAnsi="Helvetica" w:cs="Helvetica"/>
                <w:noProof/>
                <w:sz w:val="24"/>
                <w:szCs w:val="24"/>
              </w:rPr>
              <w:t>Mapping the inputs and outputs of the black box</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_Toc136426134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2</w:t>
            </w:r>
            <w:r w:rsidRPr="00573981">
              <w:rPr>
                <w:rFonts w:ascii="Helvetica" w:hAnsi="Helvetica" w:cs="Helvetica"/>
                <w:noProof/>
                <w:webHidden/>
                <w:sz w:val="24"/>
                <w:szCs w:val="24"/>
              </w:rPr>
              <w:fldChar w:fldCharType="end"/>
            </w:r>
          </w:hyperlink>
        </w:p>
        <w:p w14:paraId="101B8E13" w14:textId="54011AF6" w:rsidR="00B2510E" w:rsidRPr="00573981" w:rsidRDefault="00B2510E" w:rsidP="00573981">
          <w:pPr>
            <w:pStyle w:val="Cuprins1"/>
            <w:numPr>
              <w:ilvl w:val="1"/>
              <w:numId w:val="24"/>
            </w:numPr>
            <w:rPr>
              <w:rFonts w:ascii="Helvetica" w:eastAsiaTheme="minorEastAsia" w:hAnsi="Helvetica" w:cs="Helvetica"/>
              <w:noProof/>
              <w:color w:val="auto"/>
              <w:kern w:val="2"/>
              <w:sz w:val="24"/>
              <w:szCs w:val="24"/>
              <w:lang w:eastAsia="en-US"/>
              <w14:ligatures w14:val="standardContextual"/>
            </w:rPr>
          </w:pPr>
          <w:hyperlink w:anchor="_Toc136426135" w:history="1">
            <w:r w:rsidRPr="00573981">
              <w:rPr>
                <w:rStyle w:val="Hyperlink"/>
                <w:rFonts w:ascii="Helvetica" w:hAnsi="Helvetica" w:cs="Helvetica"/>
                <w:noProof/>
                <w:sz w:val="24"/>
                <w:szCs w:val="24"/>
              </w:rPr>
              <w:t>Resources</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_Toc136426135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2</w:t>
            </w:r>
            <w:r w:rsidRPr="00573981">
              <w:rPr>
                <w:rFonts w:ascii="Helvetica" w:hAnsi="Helvetica" w:cs="Helvetica"/>
                <w:noProof/>
                <w:webHidden/>
                <w:sz w:val="24"/>
                <w:szCs w:val="24"/>
              </w:rPr>
              <w:fldChar w:fldCharType="end"/>
            </w:r>
          </w:hyperlink>
        </w:p>
        <w:p w14:paraId="0C261DBC" w14:textId="5CAF8032" w:rsidR="00B2510E" w:rsidRPr="00573981" w:rsidRDefault="00B2510E" w:rsidP="00573981">
          <w:pPr>
            <w:pStyle w:val="Cuprins1"/>
            <w:rPr>
              <w:rFonts w:ascii="Helvetica" w:eastAsiaTheme="minorEastAsia" w:hAnsi="Helvetica" w:cs="Helvetica"/>
              <w:noProof/>
              <w:color w:val="auto"/>
              <w:kern w:val="2"/>
              <w:sz w:val="24"/>
              <w:szCs w:val="24"/>
              <w:lang w:eastAsia="en-US"/>
              <w14:ligatures w14:val="standardContextual"/>
            </w:rPr>
          </w:pPr>
          <w:hyperlink w:anchor="_Toc136426136" w:history="1">
            <w:r w:rsidRPr="00573981">
              <w:rPr>
                <w:rStyle w:val="Hyperlink"/>
                <w:rFonts w:ascii="Helvetica" w:hAnsi="Helvetica" w:cs="Helvetica"/>
                <w:noProof/>
                <w:sz w:val="24"/>
                <w:szCs w:val="24"/>
              </w:rPr>
              <w:t>State diagram</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_Toc136426136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7</w:t>
            </w:r>
            <w:r w:rsidRPr="00573981">
              <w:rPr>
                <w:rFonts w:ascii="Helvetica" w:hAnsi="Helvetica" w:cs="Helvetica"/>
                <w:noProof/>
                <w:webHidden/>
                <w:sz w:val="24"/>
                <w:szCs w:val="24"/>
              </w:rPr>
              <w:fldChar w:fldCharType="end"/>
            </w:r>
          </w:hyperlink>
        </w:p>
        <w:p w14:paraId="2D4F7CEE" w14:textId="4E3A3D60" w:rsidR="00B2510E" w:rsidRPr="00573981" w:rsidRDefault="00B2510E" w:rsidP="00573981">
          <w:pPr>
            <w:pStyle w:val="Cuprins1"/>
            <w:rPr>
              <w:rFonts w:ascii="Helvetica" w:eastAsiaTheme="minorEastAsia" w:hAnsi="Helvetica" w:cs="Helvetica"/>
              <w:noProof/>
              <w:color w:val="auto"/>
              <w:kern w:val="2"/>
              <w:sz w:val="24"/>
              <w:szCs w:val="24"/>
              <w:lang w:eastAsia="en-US"/>
              <w14:ligatures w14:val="standardContextual"/>
            </w:rPr>
          </w:pPr>
          <w:hyperlink w:anchor="_Toc136426137" w:history="1">
            <w:r w:rsidRPr="00573981">
              <w:rPr>
                <w:rStyle w:val="Hyperlink"/>
                <w:rFonts w:ascii="Helvetica" w:hAnsi="Helvetica" w:cs="Helvetica"/>
                <w:noProof/>
                <w:sz w:val="24"/>
                <w:szCs w:val="24"/>
              </w:rPr>
              <w:t>Detailed diagram of the project</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_Toc136426137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8</w:t>
            </w:r>
            <w:r w:rsidRPr="00573981">
              <w:rPr>
                <w:rFonts w:ascii="Helvetica" w:hAnsi="Helvetica" w:cs="Helvetica"/>
                <w:noProof/>
                <w:webHidden/>
                <w:sz w:val="24"/>
                <w:szCs w:val="24"/>
              </w:rPr>
              <w:fldChar w:fldCharType="end"/>
            </w:r>
          </w:hyperlink>
        </w:p>
        <w:p w14:paraId="5D7882D0" w14:textId="6B1FC184" w:rsidR="00B2510E" w:rsidRPr="00573981" w:rsidRDefault="00B2510E" w:rsidP="00573981">
          <w:pPr>
            <w:pStyle w:val="Cuprins1"/>
            <w:rPr>
              <w:rFonts w:ascii="Helvetica" w:eastAsiaTheme="minorEastAsia" w:hAnsi="Helvetica" w:cs="Helvetica"/>
              <w:noProof/>
              <w:color w:val="auto"/>
              <w:kern w:val="2"/>
              <w:sz w:val="24"/>
              <w:szCs w:val="24"/>
              <w:lang w:eastAsia="en-US"/>
              <w14:ligatures w14:val="standardContextual"/>
            </w:rPr>
          </w:pPr>
          <w:hyperlink w:anchor="_Toc136426138" w:history="1">
            <w:r w:rsidRPr="00573981">
              <w:rPr>
                <w:rStyle w:val="Hyperlink"/>
                <w:rFonts w:ascii="Helvetica" w:hAnsi="Helvetica" w:cs="Helvetica"/>
                <w:noProof/>
                <w:sz w:val="24"/>
                <w:szCs w:val="24"/>
              </w:rPr>
              <w:t>User manual</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_Toc136426138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8</w:t>
            </w:r>
            <w:r w:rsidRPr="00573981">
              <w:rPr>
                <w:rFonts w:ascii="Helvetica" w:hAnsi="Helvetica" w:cs="Helvetica"/>
                <w:noProof/>
                <w:webHidden/>
                <w:sz w:val="24"/>
                <w:szCs w:val="24"/>
              </w:rPr>
              <w:fldChar w:fldCharType="end"/>
            </w:r>
          </w:hyperlink>
        </w:p>
        <w:p w14:paraId="733F42EC" w14:textId="6BF28CD6" w:rsidR="00B2510E" w:rsidRPr="00573981" w:rsidRDefault="00B2510E" w:rsidP="00573981">
          <w:pPr>
            <w:pStyle w:val="Cuprins1"/>
            <w:rPr>
              <w:rFonts w:ascii="Helvetica" w:eastAsiaTheme="minorEastAsia" w:hAnsi="Helvetica" w:cs="Helvetica"/>
              <w:noProof/>
              <w:color w:val="auto"/>
              <w:kern w:val="2"/>
              <w:sz w:val="24"/>
              <w:szCs w:val="24"/>
              <w:lang w:eastAsia="en-US"/>
              <w14:ligatures w14:val="standardContextual"/>
            </w:rPr>
          </w:pPr>
          <w:hyperlink w:anchor="_Toc136426139" w:history="1">
            <w:r w:rsidRPr="00573981">
              <w:rPr>
                <w:rStyle w:val="Hyperlink"/>
                <w:rFonts w:ascii="Helvetica" w:hAnsi="Helvetica" w:cs="Helvetica"/>
                <w:noProof/>
                <w:sz w:val="24"/>
                <w:szCs w:val="24"/>
              </w:rPr>
              <w:t>Future Developments</w:t>
            </w:r>
            <w:r w:rsidRPr="00573981">
              <w:rPr>
                <w:rStyle w:val="Hyperlink"/>
                <w:rFonts w:ascii="Helvetica" w:eastAsia="Times New Roman" w:hAnsi="Helvetica" w:cs="Helvetica"/>
                <w:noProof/>
                <w:kern w:val="0"/>
                <w:sz w:val="24"/>
                <w:szCs w:val="24"/>
                <w:lang w:eastAsia="en-US"/>
              </w:rPr>
              <w:t xml:space="preserve"> </w:t>
            </w:r>
            <w:r w:rsidRPr="00573981">
              <w:rPr>
                <w:rFonts w:ascii="Helvetica" w:hAnsi="Helvetica" w:cs="Helvetica"/>
                <w:noProof/>
                <w:webHidden/>
                <w:sz w:val="24"/>
                <w:szCs w:val="24"/>
              </w:rPr>
              <w:tab/>
            </w:r>
            <w:r w:rsidRPr="00573981">
              <w:rPr>
                <w:rFonts w:ascii="Helvetica" w:hAnsi="Helvetica" w:cs="Helvetica"/>
                <w:noProof/>
                <w:webHidden/>
                <w:sz w:val="24"/>
                <w:szCs w:val="24"/>
              </w:rPr>
              <w:fldChar w:fldCharType="begin"/>
            </w:r>
            <w:r w:rsidRPr="00573981">
              <w:rPr>
                <w:rFonts w:ascii="Helvetica" w:hAnsi="Helvetica" w:cs="Helvetica"/>
                <w:noProof/>
                <w:webHidden/>
                <w:sz w:val="24"/>
                <w:szCs w:val="24"/>
              </w:rPr>
              <w:instrText xml:space="preserve"> PAGEREF _Toc136426139 \h </w:instrText>
            </w:r>
            <w:r w:rsidRPr="00573981">
              <w:rPr>
                <w:rFonts w:ascii="Helvetica" w:hAnsi="Helvetica" w:cs="Helvetica"/>
                <w:noProof/>
                <w:webHidden/>
                <w:sz w:val="24"/>
                <w:szCs w:val="24"/>
              </w:rPr>
            </w:r>
            <w:r w:rsidRPr="00573981">
              <w:rPr>
                <w:rFonts w:ascii="Helvetica" w:hAnsi="Helvetica" w:cs="Helvetica"/>
                <w:noProof/>
                <w:webHidden/>
                <w:sz w:val="24"/>
                <w:szCs w:val="24"/>
              </w:rPr>
              <w:fldChar w:fldCharType="separate"/>
            </w:r>
            <w:r w:rsidRPr="00573981">
              <w:rPr>
                <w:rFonts w:ascii="Helvetica" w:hAnsi="Helvetica" w:cs="Helvetica"/>
                <w:noProof/>
                <w:webHidden/>
                <w:sz w:val="24"/>
                <w:szCs w:val="24"/>
              </w:rPr>
              <w:t>9</w:t>
            </w:r>
            <w:r w:rsidRPr="00573981">
              <w:rPr>
                <w:rFonts w:ascii="Helvetica" w:hAnsi="Helvetica" w:cs="Helvetica"/>
                <w:noProof/>
                <w:webHidden/>
                <w:sz w:val="24"/>
                <w:szCs w:val="24"/>
              </w:rPr>
              <w:fldChar w:fldCharType="end"/>
            </w:r>
          </w:hyperlink>
        </w:p>
        <w:p w14:paraId="0EF5A6DA" w14:textId="5CF73E03" w:rsidR="008A136E" w:rsidRPr="00BC79DE" w:rsidRDefault="00C73298" w:rsidP="00573981">
          <w:pPr>
            <w:pStyle w:val="Cuprins1"/>
            <w:numPr>
              <w:ilvl w:val="0"/>
              <w:numId w:val="0"/>
            </w:numPr>
            <w:ind w:left="720"/>
            <w:rPr>
              <w:rFonts w:eastAsiaTheme="minorEastAsia"/>
              <w:color w:val="auto"/>
              <w:kern w:val="2"/>
              <w14:ligatures w14:val="standard"/>
            </w:rPr>
            <w:sectPr w:rsidR="008A136E" w:rsidRPr="00BC79DE" w:rsidSect="00E94435">
              <w:headerReference w:type="default" r:id="rId11"/>
              <w:headerReference w:type="first" r:id="rId12"/>
              <w:pgSz w:w="11907" w:h="16839" w:code="9"/>
              <w:pgMar w:top="1440" w:right="1440" w:bottom="1440" w:left="1440" w:header="432" w:footer="709" w:gutter="0"/>
              <w:pgNumType w:start="0"/>
              <w:cols w:space="720"/>
              <w:titlePg/>
              <w:docGrid w:linePitch="360"/>
            </w:sectPr>
          </w:pPr>
          <w:r w:rsidRPr="00573981">
            <w:rPr>
              <w:rFonts w:ascii="Helvetica" w:hAnsi="Helvetica" w:cs="Helvetica"/>
              <w:sz w:val="24"/>
              <w:szCs w:val="24"/>
            </w:rPr>
            <w:fldChar w:fldCharType="end"/>
          </w:r>
        </w:p>
      </w:sdtContent>
    </w:sdt>
    <w:p w14:paraId="508AFFAF" w14:textId="77777777" w:rsidR="00ED6FC3" w:rsidRPr="00573981" w:rsidRDefault="00ED6FC3" w:rsidP="00ED6FC3">
      <w:pPr>
        <w:pStyle w:val="Titlu1"/>
        <w:numPr>
          <w:ilvl w:val="0"/>
          <w:numId w:val="26"/>
        </w:numPr>
        <w:ind w:left="0" w:firstLine="0"/>
        <w:rPr>
          <w:rFonts w:ascii="Helvetica" w:hAnsi="Helvetica" w:cs="Helvetica"/>
          <w:b/>
          <w:bCs/>
        </w:rPr>
      </w:pPr>
      <w:bookmarkStart w:id="0" w:name="_Toc188885256"/>
      <w:bookmarkStart w:id="1" w:name="_Toc136426129"/>
      <w:r w:rsidRPr="00573981">
        <w:rPr>
          <w:rFonts w:ascii="Helvetica" w:hAnsi="Helvetica" w:cs="Helvetica"/>
          <w:b/>
          <w:bCs/>
        </w:rPr>
        <w:lastRenderedPageBreak/>
        <w:t>Specifications</w:t>
      </w:r>
      <w:bookmarkEnd w:id="0"/>
      <w:bookmarkEnd w:id="1"/>
      <w:r w:rsidRPr="00573981">
        <w:rPr>
          <w:rFonts w:ascii="Helvetica" w:hAnsi="Helvetica" w:cs="Helvetica"/>
          <w:b/>
          <w:bCs/>
        </w:rPr>
        <w:t xml:space="preserve"> </w:t>
      </w:r>
    </w:p>
    <w:p w14:paraId="159D118A" w14:textId="0C8695A9" w:rsidR="00552CA5" w:rsidRDefault="00ED6FC3" w:rsidP="00ED6FC3">
      <w:pPr>
        <w:rPr>
          <w:rFonts w:ascii="Helvetica" w:eastAsia="Helvetica" w:hAnsi="Helvetica" w:cs="Helvetica"/>
          <w:color w:val="000000" w:themeColor="text1"/>
          <w:sz w:val="24"/>
          <w:szCs w:val="24"/>
          <w:lang w:val="en"/>
        </w:rPr>
      </w:pPr>
      <w:r w:rsidRPr="00ED6FC3">
        <w:rPr>
          <w:rFonts w:ascii="Helvetica" w:eastAsia="Helvetica" w:hAnsi="Helvetica" w:cs="Helvetica"/>
          <w:color w:val="000000" w:themeColor="text1"/>
          <w:sz w:val="24"/>
          <w:szCs w:val="24"/>
          <w:lang w:val="en"/>
        </w:rPr>
        <w:t>Design a thermostat</w:t>
      </w:r>
      <w:r>
        <w:rPr>
          <w:rFonts w:ascii="Helvetica" w:eastAsia="Helvetica" w:hAnsi="Helvetica" w:cs="Helvetica"/>
          <w:color w:val="000000" w:themeColor="text1"/>
          <w:sz w:val="24"/>
          <w:szCs w:val="24"/>
          <w:lang w:val="en"/>
        </w:rPr>
        <w:t xml:space="preserve"> for an apartment heating system. There is a clock to display the time (hour, minutes) and a temperature display. A minimum and maximum value for the apartment temperature can be programmed. These values can be associated for each hour </w:t>
      </w:r>
      <w:r w:rsidR="00BB0AE2">
        <w:rPr>
          <w:rFonts w:ascii="Helvetica" w:eastAsia="Helvetica" w:hAnsi="Helvetica" w:cs="Helvetica"/>
          <w:color w:val="000000" w:themeColor="text1"/>
          <w:sz w:val="24"/>
          <w:szCs w:val="24"/>
          <w:lang w:val="en"/>
        </w:rPr>
        <w:t>(out</w:t>
      </w:r>
      <w:r>
        <w:rPr>
          <w:rFonts w:ascii="Helvetica" w:eastAsia="Helvetica" w:hAnsi="Helvetica" w:cs="Helvetica"/>
          <w:color w:val="000000" w:themeColor="text1"/>
          <w:sz w:val="24"/>
          <w:szCs w:val="24"/>
          <w:lang w:val="en"/>
        </w:rPr>
        <w:t xml:space="preserve"> of the 24 hours of the day). Depending on the programming, the thermostat must command the heating to turn on or off. Additionally, the thermostat will receive data from the simulation unit, which will simulate heating by 1</w:t>
      </w:r>
      <w:r w:rsidR="00552CA5" w:rsidRPr="00552CA5">
        <w:t xml:space="preserve"> </w:t>
      </w:r>
      <w:r w:rsidR="00552CA5" w:rsidRPr="00552CA5">
        <w:rPr>
          <w:rFonts w:ascii="Helvetica" w:eastAsia="Helvetica" w:hAnsi="Helvetica" w:cs="Helvetica"/>
          <w:color w:val="000000" w:themeColor="text1"/>
          <w:sz w:val="24"/>
          <w:szCs w:val="24"/>
          <w:lang w:val="en"/>
        </w:rPr>
        <w:t>°</w:t>
      </w:r>
      <w:r w:rsidR="00552CA5">
        <w:rPr>
          <w:rFonts w:ascii="Helvetica" w:eastAsia="Helvetica" w:hAnsi="Helvetica" w:cs="Helvetica"/>
          <w:color w:val="000000" w:themeColor="text1"/>
          <w:sz w:val="24"/>
          <w:szCs w:val="24"/>
          <w:lang w:val="en"/>
        </w:rPr>
        <w:t xml:space="preserve"> for every 3 seconds with the heating element on and the same for cooling.</w:t>
      </w:r>
    </w:p>
    <w:p w14:paraId="1CA9B163" w14:textId="0AF7B9BE" w:rsidR="00552CA5" w:rsidRPr="00573981" w:rsidRDefault="00552CA5" w:rsidP="00552CA5">
      <w:pPr>
        <w:pStyle w:val="Titlu1"/>
        <w:numPr>
          <w:ilvl w:val="0"/>
          <w:numId w:val="26"/>
        </w:numPr>
        <w:ind w:left="0" w:firstLine="0"/>
        <w:rPr>
          <w:rFonts w:ascii="Helvetica" w:hAnsi="Helvetica" w:cs="Helvetica"/>
          <w:b/>
          <w:bCs/>
        </w:rPr>
      </w:pPr>
      <w:bookmarkStart w:id="2" w:name="_Toc136426130"/>
      <w:r w:rsidRPr="00573981">
        <w:rPr>
          <w:rFonts w:ascii="Helvetica" w:hAnsi="Helvetica" w:cs="Helvetica"/>
          <w:b/>
          <w:bCs/>
        </w:rPr>
        <w:t>Design</w:t>
      </w:r>
      <w:bookmarkEnd w:id="2"/>
    </w:p>
    <w:p w14:paraId="4EF1E095" w14:textId="15B66465" w:rsidR="00552CA5" w:rsidRPr="00573981" w:rsidRDefault="00552CA5" w:rsidP="00552CA5">
      <w:pPr>
        <w:pStyle w:val="Titlu1"/>
        <w:numPr>
          <w:ilvl w:val="1"/>
          <w:numId w:val="26"/>
        </w:numPr>
        <w:rPr>
          <w:rFonts w:ascii="Helvetica" w:hAnsi="Helvetica" w:cs="Helvetica"/>
        </w:rPr>
      </w:pPr>
      <w:bookmarkStart w:id="3" w:name="_Toc136426131"/>
      <w:r w:rsidRPr="00573981">
        <w:rPr>
          <w:rFonts w:ascii="Helvetica" w:hAnsi="Helvetica" w:cs="Helvetica"/>
        </w:rPr>
        <w:t>Black box</w:t>
      </w:r>
      <w:bookmarkEnd w:id="3"/>
    </w:p>
    <w:p w14:paraId="1BFC5488" w14:textId="182A5384" w:rsidR="007C4991" w:rsidRPr="0049637D" w:rsidRDefault="0049637D" w:rsidP="0049637D">
      <w:pPr>
        <w:pStyle w:val="Titlu1"/>
      </w:pPr>
      <w:bookmarkStart w:id="4" w:name="_Toc136426132"/>
      <w:r>
        <w:rPr>
          <w:noProof/>
        </w:rPr>
        <w:drawing>
          <wp:inline distT="0" distB="0" distL="0" distR="0" wp14:anchorId="6DA19CE5" wp14:editId="13ECB722">
            <wp:extent cx="5370182" cy="3309257"/>
            <wp:effectExtent l="0" t="0" r="0" b="0"/>
            <wp:docPr id="2078510022" name="Imagine 3"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10022" name="Imagine 3" descr="O imagine care conține text, captură de ecran, proiectare&#10;&#10;Descriere generată automat"/>
                    <pic:cNvPicPr/>
                  </pic:nvPicPr>
                  <pic:blipFill>
                    <a:blip r:embed="rId13"/>
                    <a:stretch>
                      <a:fillRect/>
                    </a:stretch>
                  </pic:blipFill>
                  <pic:spPr>
                    <a:xfrm>
                      <a:off x="0" y="0"/>
                      <a:ext cx="5379467" cy="3314979"/>
                    </a:xfrm>
                    <a:prstGeom prst="rect">
                      <a:avLst/>
                    </a:prstGeom>
                  </pic:spPr>
                </pic:pic>
              </a:graphicData>
            </a:graphic>
          </wp:inline>
        </w:drawing>
      </w:r>
      <w:bookmarkEnd w:id="4"/>
    </w:p>
    <w:p w14:paraId="06B34798" w14:textId="605018AC" w:rsidR="007C4991" w:rsidRPr="00573981" w:rsidRDefault="007C4991" w:rsidP="007C4991">
      <w:pPr>
        <w:pStyle w:val="Titlu1"/>
        <w:numPr>
          <w:ilvl w:val="1"/>
          <w:numId w:val="26"/>
        </w:numPr>
        <w:ind w:left="360" w:hanging="360"/>
        <w:rPr>
          <w:rFonts w:ascii="Helvetica" w:hAnsi="Helvetica" w:cs="Helvetica"/>
        </w:rPr>
      </w:pPr>
      <w:bookmarkStart w:id="5" w:name="_Toc136426133"/>
      <w:r w:rsidRPr="00573981">
        <w:rPr>
          <w:rFonts w:ascii="Helvetica" w:hAnsi="Helvetica" w:cs="Helvetica"/>
        </w:rPr>
        <w:t>Control and Execution Unit</w:t>
      </w:r>
      <w:bookmarkEnd w:id="5"/>
    </w:p>
    <w:p w14:paraId="310C2634" w14:textId="5DB978FD" w:rsidR="00353CB9" w:rsidRPr="00BB0AE2" w:rsidRDefault="00353CB9" w:rsidP="00353CB9">
      <w:pPr>
        <w:ind w:firstLine="360"/>
        <w:rPr>
          <w:rFonts w:ascii="Helvetica" w:hAnsi="Helvetica" w:cs="Helvetica"/>
          <w:color w:val="auto"/>
          <w:sz w:val="24"/>
          <w:szCs w:val="32"/>
        </w:rPr>
      </w:pPr>
      <w:r w:rsidRPr="00BB0AE2">
        <w:rPr>
          <w:rFonts w:ascii="Helvetica" w:hAnsi="Helvetica" w:cs="Helvetica"/>
          <w:color w:val="auto"/>
          <w:sz w:val="24"/>
          <w:szCs w:val="32"/>
        </w:rPr>
        <w:t xml:space="preserve">The system's black box must be further broken down </w:t>
      </w:r>
      <w:proofErr w:type="gramStart"/>
      <w:r w:rsidRPr="00BB0AE2">
        <w:rPr>
          <w:rFonts w:ascii="Helvetica" w:hAnsi="Helvetica" w:cs="Helvetica"/>
          <w:color w:val="auto"/>
          <w:sz w:val="24"/>
          <w:szCs w:val="32"/>
        </w:rPr>
        <w:t>in order to</w:t>
      </w:r>
      <w:proofErr w:type="gramEnd"/>
      <w:r w:rsidRPr="00BB0AE2">
        <w:rPr>
          <w:rFonts w:ascii="Helvetica" w:hAnsi="Helvetica" w:cs="Helvetica"/>
          <w:color w:val="auto"/>
          <w:sz w:val="24"/>
          <w:szCs w:val="32"/>
        </w:rPr>
        <w:t xml:space="preserve"> find implementable components. We will do a </w:t>
      </w:r>
      <w:r w:rsidRPr="00BB0AE2">
        <w:rPr>
          <w:rFonts w:ascii="Helvetica" w:hAnsi="Helvetica" w:cs="Helvetica"/>
          <w:b/>
          <w:color w:val="auto"/>
          <w:sz w:val="24"/>
          <w:szCs w:val="32"/>
        </w:rPr>
        <w:t>top-down</w:t>
      </w:r>
      <w:r w:rsidRPr="00BB0AE2">
        <w:rPr>
          <w:rFonts w:ascii="Helvetica" w:hAnsi="Helvetica" w:cs="Helvetica"/>
          <w:color w:val="auto"/>
          <w:sz w:val="24"/>
          <w:szCs w:val="32"/>
        </w:rPr>
        <w:t xml:space="preserve"> breakdown of the problem until we get to known circuits, and then we will implement </w:t>
      </w:r>
      <w:r w:rsidRPr="00BB0AE2">
        <w:rPr>
          <w:rFonts w:ascii="Helvetica" w:hAnsi="Helvetica" w:cs="Helvetica"/>
          <w:b/>
          <w:color w:val="auto"/>
          <w:sz w:val="24"/>
          <w:szCs w:val="32"/>
        </w:rPr>
        <w:t>bottom-up</w:t>
      </w:r>
      <w:r w:rsidRPr="00BB0AE2">
        <w:rPr>
          <w:rFonts w:ascii="Helvetica" w:hAnsi="Helvetica" w:cs="Helvetica"/>
          <w:color w:val="auto"/>
          <w:sz w:val="24"/>
          <w:szCs w:val="32"/>
        </w:rPr>
        <w:t>.</w:t>
      </w:r>
    </w:p>
    <w:p w14:paraId="524679FE" w14:textId="0FD385C1" w:rsidR="007C4991" w:rsidRDefault="00353CB9" w:rsidP="00353CB9">
      <w:pPr>
        <w:pStyle w:val="Listanumerotat21"/>
        <w:numPr>
          <w:ilvl w:val="0"/>
          <w:numId w:val="0"/>
        </w:numPr>
        <w:ind w:firstLine="360"/>
        <w:rPr>
          <w:rFonts w:ascii="Helvetica" w:hAnsi="Helvetica" w:cs="Helvetica"/>
          <w:color w:val="auto"/>
          <w:sz w:val="24"/>
          <w:szCs w:val="32"/>
        </w:rPr>
      </w:pPr>
      <w:r w:rsidRPr="00BB0AE2">
        <w:rPr>
          <w:rFonts w:ascii="Helvetica" w:hAnsi="Helvetica" w:cs="Helvetica"/>
          <w:color w:val="auto"/>
          <w:sz w:val="24"/>
          <w:szCs w:val="32"/>
        </w:rPr>
        <w:t>The first breakdown of any system is one in which we will differentiate between the</w:t>
      </w:r>
      <w:r w:rsidRPr="00BB0AE2">
        <w:rPr>
          <w:rFonts w:ascii="Helvetica" w:hAnsi="Helvetica" w:cs="Helvetica"/>
          <w:b/>
          <w:color w:val="auto"/>
          <w:sz w:val="24"/>
          <w:szCs w:val="32"/>
        </w:rPr>
        <w:t xml:space="preserve"> control logic</w:t>
      </w:r>
      <w:r w:rsidRPr="00BB0AE2">
        <w:rPr>
          <w:rFonts w:ascii="Helvetica" w:hAnsi="Helvetica" w:cs="Helvetica"/>
          <w:color w:val="auto"/>
          <w:sz w:val="24"/>
          <w:szCs w:val="32"/>
        </w:rPr>
        <w:t xml:space="preserve"> in the system and the </w:t>
      </w:r>
      <w:r w:rsidRPr="00BB0AE2">
        <w:rPr>
          <w:rFonts w:ascii="Helvetica" w:hAnsi="Helvetica" w:cs="Helvetica"/>
          <w:b/>
          <w:color w:val="auto"/>
          <w:sz w:val="24"/>
          <w:szCs w:val="32"/>
        </w:rPr>
        <w:t>system resources</w:t>
      </w:r>
      <w:r w:rsidRPr="00BB0AE2">
        <w:rPr>
          <w:rFonts w:ascii="Helvetica" w:hAnsi="Helvetica" w:cs="Helvetica"/>
          <w:color w:val="auto"/>
          <w:sz w:val="24"/>
          <w:szCs w:val="32"/>
        </w:rPr>
        <w:t>. The control logic is represented by the Control Unit (CU) and the resources are represented by the Execution Unit (EU). Any algorithm can be broken down in this way</w:t>
      </w:r>
      <w:r w:rsidRPr="00BB0AE2">
        <w:rPr>
          <w:rFonts w:ascii="Helvetica" w:hAnsi="Helvetica" w:cs="Helvetica"/>
          <w:color w:val="auto"/>
          <w:sz w:val="24"/>
          <w:szCs w:val="32"/>
        </w:rPr>
        <w:t>.</w:t>
      </w:r>
    </w:p>
    <w:p w14:paraId="650EB2C2" w14:textId="4F436096" w:rsidR="00754C80" w:rsidRPr="0049637D" w:rsidRDefault="0049637D" w:rsidP="0049637D">
      <w:pPr>
        <w:pStyle w:val="Listanumerotat21"/>
        <w:numPr>
          <w:ilvl w:val="0"/>
          <w:numId w:val="0"/>
        </w:numPr>
        <w:ind w:firstLine="360"/>
        <w:rPr>
          <w:rFonts w:ascii="Helvetica" w:hAnsi="Helvetica" w:cs="Helvetica"/>
          <w:color w:val="auto"/>
          <w:sz w:val="24"/>
          <w:szCs w:val="32"/>
        </w:rPr>
      </w:pPr>
      <w:r>
        <w:rPr>
          <w:rFonts w:ascii="Helvetica" w:hAnsi="Helvetica" w:cs="Helvetica"/>
          <w:noProof/>
          <w:color w:val="auto"/>
          <w:sz w:val="24"/>
          <w:szCs w:val="32"/>
        </w:rPr>
        <w:lastRenderedPageBreak/>
        <w:drawing>
          <wp:anchor distT="0" distB="0" distL="114300" distR="114300" simplePos="0" relativeHeight="251670528" behindDoc="0" locked="0" layoutInCell="1" allowOverlap="1" wp14:anchorId="6D7C81E1" wp14:editId="4E7E19BE">
            <wp:simplePos x="0" y="0"/>
            <wp:positionH relativeFrom="margin">
              <wp:align>right</wp:align>
            </wp:positionH>
            <wp:positionV relativeFrom="paragraph">
              <wp:posOffset>0</wp:posOffset>
            </wp:positionV>
            <wp:extent cx="6650990" cy="3253105"/>
            <wp:effectExtent l="0" t="0" r="0" b="4445"/>
            <wp:wrapTopAndBottom/>
            <wp:docPr id="127468398" name="Imagine 4" descr="O imagine care conține captură de ecran, text,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398" name="Imagine 4" descr="O imagine care conține captură de ecran, text, diagramă, Dreptunghi&#10;&#10;Descriere generată automat"/>
                    <pic:cNvPicPr/>
                  </pic:nvPicPr>
                  <pic:blipFill>
                    <a:blip r:embed="rId14"/>
                    <a:stretch>
                      <a:fillRect/>
                    </a:stretch>
                  </pic:blipFill>
                  <pic:spPr>
                    <a:xfrm>
                      <a:off x="0" y="0"/>
                      <a:ext cx="6650990" cy="3253105"/>
                    </a:xfrm>
                    <a:prstGeom prst="rect">
                      <a:avLst/>
                    </a:prstGeom>
                  </pic:spPr>
                </pic:pic>
              </a:graphicData>
            </a:graphic>
            <wp14:sizeRelH relativeFrom="margin">
              <wp14:pctWidth>0</wp14:pctWidth>
            </wp14:sizeRelH>
            <wp14:sizeRelV relativeFrom="margin">
              <wp14:pctHeight>0</wp14:pctHeight>
            </wp14:sizeRelV>
          </wp:anchor>
        </w:drawing>
      </w:r>
    </w:p>
    <w:p w14:paraId="5CC0104E" w14:textId="4D2956F0" w:rsidR="00754C80" w:rsidRPr="00754C80" w:rsidRDefault="00754C80" w:rsidP="00754C80">
      <w:pPr>
        <w:pStyle w:val="Titlu1"/>
        <w:numPr>
          <w:ilvl w:val="1"/>
          <w:numId w:val="26"/>
        </w:numPr>
        <w:ind w:left="360" w:hanging="360"/>
        <w:rPr>
          <w:sz w:val="28"/>
          <w:szCs w:val="28"/>
        </w:rPr>
      </w:pPr>
      <w:r>
        <w:rPr>
          <w:rFonts w:ascii="Helvetica" w:hAnsi="Helvetica" w:cs="Helvetica"/>
          <w:sz w:val="28"/>
          <w:szCs w:val="28"/>
        </w:rPr>
        <w:t xml:space="preserve"> </w:t>
      </w:r>
      <w:bookmarkStart w:id="6" w:name="_Toc136426134"/>
      <w:r w:rsidRPr="00754C80">
        <w:rPr>
          <w:rFonts w:ascii="Helvetica" w:hAnsi="Helvetica" w:cs="Helvetica"/>
          <w:sz w:val="28"/>
          <w:szCs w:val="28"/>
        </w:rPr>
        <w:t>Mapping the inputs and outputs of the black box on the two components</w:t>
      </w:r>
      <w:bookmarkEnd w:id="6"/>
    </w:p>
    <w:p w14:paraId="7E43D496" w14:textId="482CCC15" w:rsidR="00754C80" w:rsidRPr="00BB0AE2" w:rsidRDefault="00754C80" w:rsidP="00754C80">
      <w:pPr>
        <w:ind w:firstLine="360"/>
        <w:rPr>
          <w:rFonts w:ascii="Helvetica" w:hAnsi="Helvetica" w:cs="Helvetica"/>
          <w:color w:val="auto"/>
          <w:sz w:val="24"/>
          <w:szCs w:val="24"/>
        </w:rPr>
      </w:pPr>
      <w:r w:rsidRPr="00BB0AE2">
        <w:rPr>
          <w:rFonts w:ascii="Helvetica" w:hAnsi="Helvetica" w:cs="Helvetica"/>
          <w:color w:val="auto"/>
          <w:sz w:val="24"/>
          <w:szCs w:val="24"/>
        </w:rPr>
        <w:t xml:space="preserve">We can divide both inputs and outputs into 2 categories: </w:t>
      </w:r>
      <w:r w:rsidRPr="00BB0AE2">
        <w:rPr>
          <w:rFonts w:ascii="Helvetica" w:hAnsi="Helvetica" w:cs="Helvetica"/>
          <w:b/>
          <w:color w:val="auto"/>
          <w:sz w:val="24"/>
          <w:szCs w:val="24"/>
        </w:rPr>
        <w:t>data</w:t>
      </w:r>
      <w:r w:rsidRPr="00BB0AE2">
        <w:rPr>
          <w:rFonts w:ascii="Helvetica" w:hAnsi="Helvetica" w:cs="Helvetica"/>
          <w:color w:val="auto"/>
          <w:sz w:val="24"/>
          <w:szCs w:val="24"/>
        </w:rPr>
        <w:t xml:space="preserve"> and </w:t>
      </w:r>
      <w:r w:rsidRPr="00BB0AE2">
        <w:rPr>
          <w:rFonts w:ascii="Helvetica" w:hAnsi="Helvetica" w:cs="Helvetica"/>
          <w:b/>
          <w:color w:val="auto"/>
          <w:sz w:val="24"/>
          <w:szCs w:val="24"/>
        </w:rPr>
        <w:t>control</w:t>
      </w:r>
      <w:r w:rsidRPr="00BB0AE2">
        <w:rPr>
          <w:rFonts w:ascii="Helvetica" w:hAnsi="Helvetica" w:cs="Helvetica"/>
          <w:color w:val="auto"/>
          <w:sz w:val="24"/>
          <w:szCs w:val="24"/>
        </w:rPr>
        <w:t>. This separation is essential at the beginning.</w:t>
      </w:r>
    </w:p>
    <w:p w14:paraId="0D0FAA7C" w14:textId="467E933C" w:rsidR="00754C80" w:rsidRPr="00BB0AE2" w:rsidRDefault="00754C80" w:rsidP="00754C80">
      <w:pPr>
        <w:pStyle w:val="Listparagraf"/>
        <w:numPr>
          <w:ilvl w:val="0"/>
          <w:numId w:val="27"/>
        </w:numPr>
        <w:rPr>
          <w:rFonts w:ascii="Helvetica" w:hAnsi="Helvetica" w:cs="Helvetica"/>
          <w:color w:val="auto"/>
          <w:sz w:val="24"/>
          <w:szCs w:val="24"/>
        </w:rPr>
      </w:pPr>
      <w:r w:rsidRPr="00BB0AE2">
        <w:rPr>
          <w:rFonts w:ascii="Helvetica" w:hAnsi="Helvetica" w:cs="Helvetica"/>
          <w:b/>
          <w:color w:val="auto"/>
          <w:sz w:val="24"/>
          <w:szCs w:val="24"/>
        </w:rPr>
        <w:t>Data inputs</w:t>
      </w:r>
      <w:r w:rsidRPr="00BB0AE2">
        <w:rPr>
          <w:rFonts w:ascii="Helvetica" w:hAnsi="Helvetica" w:cs="Helvetica"/>
          <w:color w:val="auto"/>
          <w:sz w:val="24"/>
          <w:szCs w:val="24"/>
        </w:rPr>
        <w:t>: values for different things (ticket cost, distance traveled, pin card number, number of tickets, etc.).</w:t>
      </w:r>
    </w:p>
    <w:p w14:paraId="4360F851" w14:textId="4CDAF522" w:rsidR="00754C80" w:rsidRPr="0049637D" w:rsidRDefault="00754C80" w:rsidP="00754C80">
      <w:pPr>
        <w:pStyle w:val="Listparagraf"/>
        <w:numPr>
          <w:ilvl w:val="0"/>
          <w:numId w:val="27"/>
        </w:numPr>
        <w:rPr>
          <w:rFonts w:ascii="Helvetica" w:hAnsi="Helvetica" w:cs="Helvetica"/>
          <w:color w:val="auto"/>
          <w:sz w:val="24"/>
          <w:szCs w:val="24"/>
        </w:rPr>
      </w:pPr>
      <w:r w:rsidRPr="00BB0AE2">
        <w:rPr>
          <w:rFonts w:ascii="Helvetica" w:hAnsi="Helvetica" w:cs="Helvetica"/>
          <w:b/>
          <w:bCs/>
          <w:color w:val="auto"/>
          <w:sz w:val="24"/>
          <w:szCs w:val="24"/>
        </w:rPr>
        <w:t>Control inputs</w:t>
      </w:r>
      <w:r w:rsidRPr="00BB0AE2">
        <w:rPr>
          <w:rFonts w:ascii="Helvetica" w:hAnsi="Helvetica" w:cs="Helvetica"/>
          <w:color w:val="auto"/>
          <w:sz w:val="24"/>
          <w:szCs w:val="24"/>
        </w:rPr>
        <w:t>: confirmation button, program selection button, cancel button, etc.</w:t>
      </w:r>
    </w:p>
    <w:p w14:paraId="7A230886" w14:textId="0A6B5F98" w:rsidR="00754C80" w:rsidRPr="00BB0AE2" w:rsidRDefault="00754C80" w:rsidP="00754C80">
      <w:pPr>
        <w:pStyle w:val="Listparagraf"/>
        <w:numPr>
          <w:ilvl w:val="0"/>
          <w:numId w:val="27"/>
        </w:numPr>
        <w:rPr>
          <w:rFonts w:ascii="Helvetica" w:hAnsi="Helvetica" w:cs="Helvetica"/>
          <w:color w:val="auto"/>
          <w:sz w:val="24"/>
          <w:szCs w:val="24"/>
        </w:rPr>
      </w:pPr>
      <w:r w:rsidRPr="00BB0AE2">
        <w:rPr>
          <w:rFonts w:ascii="Helvetica" w:hAnsi="Helvetica" w:cs="Helvetica"/>
          <w:b/>
          <w:color w:val="auto"/>
          <w:sz w:val="24"/>
          <w:szCs w:val="24"/>
        </w:rPr>
        <w:t>Data outputs</w:t>
      </w:r>
      <w:r w:rsidRPr="00BB0AE2">
        <w:rPr>
          <w:rFonts w:ascii="Helvetica" w:hAnsi="Helvetica" w:cs="Helvetica"/>
          <w:color w:val="auto"/>
          <w:sz w:val="24"/>
          <w:szCs w:val="24"/>
        </w:rPr>
        <w:t>: values to be displayed to the user (time remaining in a program, rest due, calculated cost of a ticket, etc.)</w:t>
      </w:r>
    </w:p>
    <w:p w14:paraId="2D0AF95D" w14:textId="646B7FFC" w:rsidR="00754C80" w:rsidRPr="00BB0AE2" w:rsidRDefault="00754C80" w:rsidP="00754C80">
      <w:pPr>
        <w:pStyle w:val="Listparagraf"/>
        <w:numPr>
          <w:ilvl w:val="0"/>
          <w:numId w:val="27"/>
        </w:numPr>
        <w:rPr>
          <w:rFonts w:ascii="Helvetica" w:hAnsi="Helvetica" w:cs="Helvetica"/>
          <w:color w:val="auto"/>
          <w:sz w:val="24"/>
          <w:szCs w:val="24"/>
        </w:rPr>
      </w:pPr>
      <w:r w:rsidRPr="00BB0AE2">
        <w:rPr>
          <w:rFonts w:ascii="Helvetica" w:hAnsi="Helvetica" w:cs="Helvetica"/>
          <w:b/>
          <w:color w:val="auto"/>
          <w:sz w:val="24"/>
          <w:szCs w:val="24"/>
        </w:rPr>
        <w:t>Control outputs</w:t>
      </w:r>
      <w:r w:rsidRPr="00BB0AE2">
        <w:rPr>
          <w:rFonts w:ascii="Helvetica" w:hAnsi="Helvetica" w:cs="Helvetica"/>
          <w:color w:val="auto"/>
          <w:sz w:val="24"/>
          <w:szCs w:val="24"/>
        </w:rPr>
        <w:t>: warning or warning signals to the user, through which we can control and guide the user through the operation of the system (LEDs, audible signal).</w:t>
      </w:r>
    </w:p>
    <w:p w14:paraId="190D21DB" w14:textId="11A89FD1" w:rsidR="00754C80" w:rsidRPr="00E94435" w:rsidRDefault="00E94435" w:rsidP="00F36B3E">
      <w:pPr>
        <w:pStyle w:val="Titlu1"/>
        <w:numPr>
          <w:ilvl w:val="1"/>
          <w:numId w:val="26"/>
        </w:numPr>
        <w:ind w:left="360" w:hanging="360"/>
        <w:rPr>
          <w:sz w:val="36"/>
          <w:szCs w:val="36"/>
        </w:rPr>
      </w:pPr>
      <w:bookmarkStart w:id="7" w:name="_Toc136426135"/>
      <w:r w:rsidRPr="00E94435">
        <w:rPr>
          <w:rFonts w:ascii="Helvetica" w:hAnsi="Helvetica" w:cs="Helvetica"/>
        </w:rPr>
        <w:t>Resources</w:t>
      </w:r>
      <w:bookmarkEnd w:id="7"/>
    </w:p>
    <w:p w14:paraId="22EDBAB5" w14:textId="77777777" w:rsidR="00E94435" w:rsidRPr="00BB0AE2" w:rsidRDefault="00E94435" w:rsidP="00E94435">
      <w:pPr>
        <w:pStyle w:val="Listparagraf"/>
        <w:ind w:left="432" w:firstLine="277"/>
        <w:rPr>
          <w:rFonts w:ascii="Helvetica" w:hAnsi="Helvetica" w:cs="Helvetica"/>
          <w:color w:val="auto"/>
          <w:sz w:val="24"/>
          <w:szCs w:val="32"/>
        </w:rPr>
      </w:pPr>
      <w:proofErr w:type="gramStart"/>
      <w:r w:rsidRPr="00BB0AE2">
        <w:rPr>
          <w:rFonts w:ascii="Helvetica" w:hAnsi="Helvetica" w:cs="Helvetica"/>
          <w:color w:val="auto"/>
          <w:sz w:val="24"/>
          <w:szCs w:val="32"/>
        </w:rPr>
        <w:t>In order to</w:t>
      </w:r>
      <w:proofErr w:type="gramEnd"/>
      <w:r w:rsidRPr="00BB0AE2">
        <w:rPr>
          <w:rFonts w:ascii="Helvetica" w:hAnsi="Helvetica" w:cs="Helvetica"/>
          <w:color w:val="auto"/>
          <w:sz w:val="24"/>
          <w:szCs w:val="32"/>
        </w:rPr>
        <w:t xml:space="preserve"> further establish the links between the CU and the EU, we must first identify </w:t>
      </w:r>
      <w:r w:rsidRPr="00BB0AE2">
        <w:rPr>
          <w:rFonts w:ascii="Helvetica" w:hAnsi="Helvetica" w:cs="Helvetica"/>
          <w:b/>
          <w:color w:val="auto"/>
          <w:sz w:val="24"/>
          <w:szCs w:val="32"/>
        </w:rPr>
        <w:t>the resources on the basis of which we make decisions</w:t>
      </w:r>
      <w:r w:rsidRPr="00BB0AE2">
        <w:rPr>
          <w:rFonts w:ascii="Helvetica" w:hAnsi="Helvetica" w:cs="Helvetica"/>
          <w:color w:val="auto"/>
          <w:sz w:val="24"/>
          <w:szCs w:val="32"/>
        </w:rPr>
        <w:t>.</w:t>
      </w:r>
    </w:p>
    <w:p w14:paraId="75CDB718" w14:textId="43FB5255" w:rsidR="00E94435" w:rsidRPr="00BB0AE2" w:rsidRDefault="00E94435" w:rsidP="00E94435">
      <w:pPr>
        <w:ind w:firstLine="432"/>
        <w:rPr>
          <w:rFonts w:ascii="Helvetica" w:hAnsi="Helvetica" w:cs="Helvetica"/>
          <w:color w:val="auto"/>
          <w:sz w:val="24"/>
          <w:szCs w:val="32"/>
        </w:rPr>
      </w:pPr>
      <w:r w:rsidRPr="00BB0AE2">
        <w:rPr>
          <w:rFonts w:ascii="Helvetica" w:hAnsi="Helvetica" w:cs="Helvetica"/>
          <w:color w:val="auto"/>
          <w:sz w:val="24"/>
          <w:szCs w:val="32"/>
        </w:rPr>
        <w:t>Th</w:t>
      </w:r>
      <w:r w:rsidRPr="00BB0AE2">
        <w:rPr>
          <w:rFonts w:ascii="Helvetica" w:hAnsi="Helvetica" w:cs="Helvetica"/>
          <w:color w:val="auto"/>
          <w:sz w:val="24"/>
          <w:szCs w:val="32"/>
        </w:rPr>
        <w:t>e</w:t>
      </w:r>
      <w:r w:rsidRPr="00BB0AE2">
        <w:rPr>
          <w:rFonts w:ascii="Helvetica" w:hAnsi="Helvetica" w:cs="Helvetica"/>
          <w:color w:val="auto"/>
          <w:sz w:val="24"/>
          <w:szCs w:val="32"/>
        </w:rPr>
        <w:t>se</w:t>
      </w:r>
      <w:r w:rsidRPr="00BB0AE2">
        <w:rPr>
          <w:rFonts w:ascii="Helvetica" w:hAnsi="Helvetica" w:cs="Helvetica"/>
          <w:color w:val="auto"/>
          <w:sz w:val="24"/>
          <w:szCs w:val="32"/>
        </w:rPr>
        <w:t xml:space="preserve"> </w:t>
      </w:r>
      <w:r w:rsidRPr="00BB0AE2">
        <w:rPr>
          <w:rFonts w:ascii="Helvetica" w:hAnsi="Helvetica" w:cs="Helvetica"/>
          <w:color w:val="auto"/>
          <w:sz w:val="24"/>
          <w:szCs w:val="32"/>
        </w:rPr>
        <w:t xml:space="preserve">resources can </w:t>
      </w:r>
      <w:r w:rsidRPr="00BB0AE2">
        <w:rPr>
          <w:rFonts w:ascii="Helvetica" w:hAnsi="Helvetica" w:cs="Helvetica"/>
          <w:b/>
          <w:color w:val="auto"/>
          <w:sz w:val="24"/>
          <w:szCs w:val="32"/>
        </w:rPr>
        <w:t xml:space="preserve">generate signals to the control unit </w:t>
      </w:r>
      <w:r w:rsidRPr="00BB0AE2">
        <w:rPr>
          <w:rFonts w:ascii="Helvetica" w:hAnsi="Helvetica" w:cs="Helvetica"/>
          <w:color w:val="auto"/>
          <w:sz w:val="24"/>
          <w:szCs w:val="32"/>
        </w:rPr>
        <w:t>and can be</w:t>
      </w:r>
      <w:r w:rsidRPr="00BB0AE2">
        <w:rPr>
          <w:rFonts w:ascii="Helvetica" w:hAnsi="Helvetica" w:cs="Helvetica"/>
          <w:color w:val="auto"/>
          <w:sz w:val="24"/>
          <w:szCs w:val="32"/>
        </w:rPr>
        <w:t xml:space="preserve"> </w:t>
      </w:r>
      <w:r w:rsidRPr="00BB0AE2">
        <w:rPr>
          <w:rFonts w:ascii="Helvetica" w:hAnsi="Helvetica" w:cs="Helvetica"/>
          <w:b/>
          <w:color w:val="auto"/>
          <w:sz w:val="24"/>
          <w:szCs w:val="32"/>
        </w:rPr>
        <w:t>controlled by the CU</w:t>
      </w:r>
      <w:r w:rsidRPr="00BB0AE2">
        <w:rPr>
          <w:rFonts w:ascii="Helvetica" w:hAnsi="Helvetica" w:cs="Helvetica"/>
          <w:color w:val="auto"/>
          <w:sz w:val="24"/>
          <w:szCs w:val="32"/>
        </w:rPr>
        <w:t xml:space="preserve"> via Enable or Reset signals.</w:t>
      </w:r>
    </w:p>
    <w:p w14:paraId="6FF61857" w14:textId="14501482" w:rsidR="00E94435" w:rsidRPr="00BB0AE2" w:rsidRDefault="00E94435" w:rsidP="00E94435">
      <w:pPr>
        <w:ind w:firstLine="432"/>
        <w:rPr>
          <w:rFonts w:ascii="Helvetica" w:hAnsi="Helvetica" w:cs="Helvetica"/>
          <w:color w:val="auto"/>
          <w:sz w:val="24"/>
          <w:szCs w:val="32"/>
        </w:rPr>
      </w:pPr>
      <w:r w:rsidRPr="00BB0AE2">
        <w:rPr>
          <w:rFonts w:ascii="Helvetica" w:hAnsi="Helvetica" w:cs="Helvetica"/>
          <w:color w:val="auto"/>
          <w:sz w:val="24"/>
          <w:szCs w:val="32"/>
        </w:rPr>
        <w:t>Any decision-making information must come from a resource that generates that information and passes it on to UC.</w:t>
      </w:r>
    </w:p>
    <w:p w14:paraId="4F10AEED" w14:textId="77777777" w:rsidR="00E94435" w:rsidRPr="00BB0AE2" w:rsidRDefault="00E94435" w:rsidP="00E94435">
      <w:pPr>
        <w:ind w:firstLine="432"/>
        <w:rPr>
          <w:rFonts w:ascii="Helvetica" w:hAnsi="Helvetica" w:cs="Helvetica"/>
          <w:color w:val="auto"/>
          <w:sz w:val="24"/>
          <w:szCs w:val="32"/>
        </w:rPr>
      </w:pPr>
      <w:r w:rsidRPr="00BB0AE2">
        <w:rPr>
          <w:rFonts w:ascii="Helvetica" w:hAnsi="Helvetica" w:cs="Helvetica"/>
          <w:color w:val="auto"/>
          <w:sz w:val="24"/>
          <w:szCs w:val="32"/>
        </w:rPr>
        <w:t xml:space="preserve">Resources can be </w:t>
      </w:r>
      <w:r w:rsidRPr="00BB0AE2">
        <w:rPr>
          <w:rFonts w:ascii="Helvetica" w:hAnsi="Helvetica" w:cs="Helvetica"/>
          <w:b/>
          <w:color w:val="auto"/>
          <w:sz w:val="24"/>
          <w:szCs w:val="32"/>
        </w:rPr>
        <w:t>simple circuits</w:t>
      </w:r>
      <w:r w:rsidRPr="00BB0AE2">
        <w:rPr>
          <w:rFonts w:ascii="Helvetica" w:hAnsi="Helvetica" w:cs="Helvetica"/>
          <w:color w:val="auto"/>
          <w:sz w:val="24"/>
          <w:szCs w:val="32"/>
        </w:rPr>
        <w:t>, which can be implemented directly (counter, register, etc.) or</w:t>
      </w:r>
      <w:r w:rsidRPr="00BB0AE2">
        <w:rPr>
          <w:rFonts w:ascii="Helvetica" w:hAnsi="Helvetica" w:cs="Helvetica"/>
          <w:b/>
          <w:color w:val="auto"/>
          <w:sz w:val="24"/>
          <w:szCs w:val="32"/>
        </w:rPr>
        <w:t xml:space="preserve"> complex resources</w:t>
      </w:r>
      <w:r w:rsidRPr="00BB0AE2">
        <w:rPr>
          <w:rFonts w:ascii="Helvetica" w:hAnsi="Helvetica" w:cs="Helvetica"/>
          <w:color w:val="auto"/>
          <w:sz w:val="24"/>
          <w:szCs w:val="32"/>
        </w:rPr>
        <w:t xml:space="preserve"> (remainder algorithm, multiplication algorithm, etc.). These complex resources may appear in the first breakdown with black boxes to which we must establish inputs and outputs, but later they must be further broken down (usually also in CU and EU) until we reach known circuits. </w:t>
      </w:r>
    </w:p>
    <w:p w14:paraId="7A214E7B" w14:textId="77777777" w:rsidR="0049637D" w:rsidRDefault="0049637D" w:rsidP="00E94435">
      <w:pPr>
        <w:ind w:firstLine="360"/>
        <w:rPr>
          <w:rFonts w:ascii="Helvetica" w:hAnsi="Helvetica" w:cs="Helvetica"/>
          <w:b/>
          <w:bCs/>
          <w:color w:val="auto"/>
          <w:sz w:val="24"/>
          <w:szCs w:val="24"/>
        </w:rPr>
      </w:pPr>
    </w:p>
    <w:p w14:paraId="69C1DCB0" w14:textId="56AE5C8C" w:rsidR="00754C80" w:rsidRPr="00BB0AE2" w:rsidRDefault="00E94435" w:rsidP="00E94435">
      <w:pPr>
        <w:ind w:firstLine="360"/>
        <w:rPr>
          <w:rFonts w:ascii="Helvetica" w:hAnsi="Helvetica" w:cs="Helvetica"/>
          <w:b/>
          <w:bCs/>
          <w:color w:val="auto"/>
          <w:sz w:val="24"/>
          <w:szCs w:val="24"/>
        </w:rPr>
      </w:pPr>
      <w:r w:rsidRPr="00BB0AE2">
        <w:rPr>
          <w:rFonts w:ascii="Helvetica" w:hAnsi="Helvetica" w:cs="Helvetica"/>
          <w:b/>
          <w:bCs/>
          <w:color w:val="auto"/>
          <w:sz w:val="24"/>
          <w:szCs w:val="24"/>
        </w:rPr>
        <w:lastRenderedPageBreak/>
        <w:t>RESOURCES:</w:t>
      </w:r>
    </w:p>
    <w:p w14:paraId="19308BA4" w14:textId="658F13BA" w:rsidR="00E94435" w:rsidRPr="008B28F7" w:rsidRDefault="00E94435" w:rsidP="00E94435">
      <w:pPr>
        <w:pStyle w:val="Listparagraf"/>
        <w:numPr>
          <w:ilvl w:val="0"/>
          <w:numId w:val="28"/>
        </w:numPr>
        <w:rPr>
          <w:rFonts w:ascii="Helvetica" w:hAnsi="Helvetica" w:cs="Helvetica"/>
          <w:b/>
          <w:bCs/>
          <w:color w:val="auto"/>
          <w:sz w:val="24"/>
          <w:szCs w:val="24"/>
        </w:rPr>
      </w:pPr>
      <w:r w:rsidRPr="008B28F7">
        <w:rPr>
          <w:rFonts w:ascii="Helvetica" w:hAnsi="Helvetica" w:cs="Helvetica"/>
          <w:b/>
          <w:bCs/>
          <w:color w:val="auto"/>
          <w:sz w:val="24"/>
          <w:szCs w:val="24"/>
        </w:rPr>
        <w:t>Clock Divider</w:t>
      </w:r>
    </w:p>
    <w:p w14:paraId="14217B20" w14:textId="33E81466" w:rsidR="00E94435" w:rsidRPr="00BB0AE2" w:rsidRDefault="00EB4F75" w:rsidP="00E94435">
      <w:pPr>
        <w:pStyle w:val="Listparagraf"/>
        <w:ind w:left="1080"/>
        <w:rPr>
          <w:rFonts w:ascii="Helvetica" w:hAnsi="Helvetica" w:cs="Helvetica"/>
          <w:color w:val="auto"/>
          <w:sz w:val="24"/>
          <w:szCs w:val="24"/>
        </w:rPr>
      </w:pPr>
      <w:r w:rsidRPr="00BB0AE2">
        <w:rPr>
          <w:rFonts w:ascii="Helvetica" w:hAnsi="Helvetica" w:cs="Helvetica"/>
          <w:color w:val="auto"/>
          <w:sz w:val="24"/>
          <w:szCs w:val="24"/>
        </w:rPr>
        <w:t>We use it to transmit the counter a clock signal of one second.</w:t>
      </w:r>
    </w:p>
    <w:p w14:paraId="5BAF732A" w14:textId="77777777" w:rsidR="00EB4F75" w:rsidRPr="00BB0AE2" w:rsidRDefault="00EB4F75" w:rsidP="00E94435">
      <w:pPr>
        <w:pStyle w:val="Listparagraf"/>
        <w:ind w:left="1080"/>
        <w:rPr>
          <w:rFonts w:ascii="Helvetica" w:hAnsi="Helvetica" w:cs="Helvetica"/>
          <w:color w:val="auto"/>
          <w:sz w:val="24"/>
          <w:szCs w:val="24"/>
        </w:rPr>
      </w:pPr>
      <w:r w:rsidRPr="00BB0AE2">
        <w:rPr>
          <w:rFonts w:ascii="Helvetica" w:hAnsi="Helvetica" w:cs="Helvetica"/>
          <w:color w:val="auto"/>
          <w:sz w:val="24"/>
          <w:szCs w:val="24"/>
        </w:rPr>
        <w:t>Nexys4 clock frequency: 100Mhz=</w:t>
      </w:r>
      <w:r w:rsidRPr="00BB0AE2">
        <w:rPr>
          <w:rFonts w:ascii="Helvetica" w:hAnsi="Helvetica" w:cs="Helvetica"/>
          <w:i/>
          <w:color w:val="auto"/>
          <w:sz w:val="24"/>
          <w:szCs w:val="24"/>
        </w:rPr>
        <w:t xml:space="preserve"> </w:t>
      </w:r>
      <m:oMath>
        <m:sSup>
          <m:sSupPr>
            <m:ctrlPr>
              <w:rPr>
                <w:rFonts w:ascii="Cambria Math" w:hAnsi="Cambria Math" w:cs="Helvetica"/>
                <w:i/>
                <w:color w:val="auto"/>
                <w:sz w:val="24"/>
                <w:szCs w:val="24"/>
              </w:rPr>
            </m:ctrlPr>
          </m:sSupPr>
          <m:e>
            <m:r>
              <w:rPr>
                <w:rFonts w:ascii="Cambria Math" w:hAnsi="Cambria Math" w:cs="Helvetica"/>
                <w:color w:val="auto"/>
                <w:sz w:val="24"/>
                <w:szCs w:val="24"/>
              </w:rPr>
              <m:t>10</m:t>
            </m:r>
          </m:e>
          <m:sup>
            <m:r>
              <w:rPr>
                <w:rFonts w:ascii="Cambria Math" w:hAnsi="Cambria Math" w:cs="Helvetica"/>
                <w:color w:val="auto"/>
                <w:sz w:val="24"/>
                <w:szCs w:val="24"/>
              </w:rPr>
              <m:t>8</m:t>
            </m:r>
          </m:sup>
        </m:sSup>
      </m:oMath>
      <w:r w:rsidRPr="00BB0AE2">
        <w:rPr>
          <w:rFonts w:ascii="Helvetica" w:hAnsi="Helvetica" w:cs="Helvetica"/>
          <w:color w:val="auto"/>
          <w:sz w:val="24"/>
          <w:szCs w:val="24"/>
        </w:rPr>
        <w:t xml:space="preserve"> </w:t>
      </w:r>
      <w:r w:rsidRPr="00BB0AE2">
        <w:rPr>
          <w:rFonts w:ascii="Helvetica" w:hAnsi="Helvetica" w:cs="Helvetica"/>
          <w:color w:val="auto"/>
          <w:sz w:val="24"/>
          <w:szCs w:val="24"/>
        </w:rPr>
        <w:t>Hz</w:t>
      </w:r>
    </w:p>
    <w:p w14:paraId="266665BE" w14:textId="71E9395C" w:rsidR="00EB4F75" w:rsidRDefault="00EB4F75" w:rsidP="00E94435">
      <w:pPr>
        <w:pStyle w:val="Listparagraf"/>
        <w:ind w:left="1080"/>
        <w:rPr>
          <w:rFonts w:ascii="Helvetica" w:hAnsi="Helvetica" w:cs="Helvetica"/>
          <w:sz w:val="24"/>
          <w:szCs w:val="24"/>
        </w:rPr>
      </w:pPr>
      <w:r w:rsidRPr="00BB0AE2">
        <w:rPr>
          <w:rFonts w:ascii="Helvetica" w:hAnsi="Helvetica" w:cs="Helvetica"/>
          <w:color w:val="auto"/>
          <w:sz w:val="24"/>
          <w:szCs w:val="24"/>
        </w:rPr>
        <w:t>Remark</w:t>
      </w:r>
      <w:r w:rsidRPr="00BB0AE2">
        <w:rPr>
          <w:rFonts w:ascii="Helvetica" w:hAnsi="Helvetica" w:cs="Helvetica"/>
          <w:color w:val="auto"/>
          <w:sz w:val="24"/>
          <w:szCs w:val="24"/>
        </w:rPr>
        <w:t xml:space="preserve">: 1 </w:t>
      </w:r>
      <w:r w:rsidR="00BB0AE2" w:rsidRPr="00BB0AE2">
        <w:rPr>
          <w:rFonts w:ascii="Helvetica" w:hAnsi="Helvetica" w:cs="Helvetica"/>
          <w:color w:val="auto"/>
          <w:sz w:val="24"/>
          <w:szCs w:val="24"/>
        </w:rPr>
        <w:t>sec =</w:t>
      </w:r>
      <w:r w:rsidRPr="00BB0AE2">
        <w:rPr>
          <w:rFonts w:ascii="Helvetica" w:hAnsi="Helvetica" w:cs="Helvetica"/>
          <w:color w:val="auto"/>
          <w:sz w:val="24"/>
          <w:szCs w:val="24"/>
        </w:rPr>
        <w:t xml:space="preserve"> 1Hz  </w:t>
      </w:r>
      <m:oMath>
        <m:sSup>
          <m:sSupPr>
            <m:ctrlPr>
              <w:rPr>
                <w:rFonts w:ascii="Cambria Math" w:hAnsi="Cambria Math" w:cs="Helvetica"/>
                <w:i/>
                <w:color w:val="auto"/>
                <w:sz w:val="24"/>
                <w:szCs w:val="24"/>
              </w:rPr>
            </m:ctrlPr>
          </m:sSupPr>
          <m:e>
            <m:r>
              <w:rPr>
                <w:rFonts w:ascii="Cambria Math" w:hAnsi="Cambria Math" w:cs="Helvetica"/>
                <w:color w:val="auto"/>
                <w:sz w:val="24"/>
                <w:szCs w:val="24"/>
              </w:rPr>
              <m:t>10</m:t>
            </m:r>
          </m:e>
          <m:sup>
            <m:r>
              <w:rPr>
                <w:rFonts w:ascii="Cambria Math" w:hAnsi="Cambria Math" w:cs="Helvetica"/>
                <w:color w:val="auto"/>
                <w:sz w:val="24"/>
                <w:szCs w:val="24"/>
              </w:rPr>
              <m:t>8</m:t>
            </m:r>
          </m:sup>
        </m:sSup>
        <m:r>
          <w:rPr>
            <w:rFonts w:ascii="Cambria Math" w:hAnsi="Cambria Math" w:cs="Helvetica"/>
            <w:color w:val="auto"/>
            <w:sz w:val="24"/>
            <w:szCs w:val="24"/>
          </w:rPr>
          <m:t xml:space="preserve"> </m:t>
        </m:r>
      </m:oMath>
      <w:r w:rsidRPr="00BB0AE2">
        <w:rPr>
          <w:rFonts w:ascii="Helvetica" w:hAnsi="Helvetica" w:cs="Helvetica"/>
          <w:color w:val="auto"/>
          <w:sz w:val="24"/>
          <w:szCs w:val="24"/>
        </w:rPr>
        <w:t xml:space="preserve">/ </w:t>
      </w:r>
      <m:oMath>
        <m:sSup>
          <m:sSupPr>
            <m:ctrlPr>
              <w:rPr>
                <w:rFonts w:ascii="Cambria Math" w:hAnsi="Cambria Math" w:cs="Helvetica"/>
                <w:i/>
                <w:color w:val="auto"/>
                <w:sz w:val="24"/>
                <w:szCs w:val="24"/>
              </w:rPr>
            </m:ctrlPr>
          </m:sSupPr>
          <m:e>
            <m:r>
              <w:rPr>
                <w:rFonts w:ascii="Cambria Math" w:hAnsi="Cambria Math" w:cs="Helvetica"/>
                <w:color w:val="auto"/>
                <w:sz w:val="24"/>
                <w:szCs w:val="24"/>
              </w:rPr>
              <m:t>2</m:t>
            </m:r>
          </m:e>
          <m:sup>
            <m:r>
              <w:rPr>
                <w:rFonts w:ascii="Cambria Math" w:hAnsi="Cambria Math" w:cs="Helvetica"/>
                <w:color w:val="auto"/>
                <w:sz w:val="24"/>
                <w:szCs w:val="24"/>
              </w:rPr>
              <m:t>27</m:t>
            </m:r>
          </m:sup>
        </m:sSup>
      </m:oMath>
      <w:r w:rsidRPr="00BB0AE2">
        <w:rPr>
          <w:rFonts w:ascii="Helvetica" w:hAnsi="Helvetica" w:cs="Helvetica"/>
          <w:color w:val="auto"/>
          <w:sz w:val="24"/>
          <w:szCs w:val="24"/>
        </w:rPr>
        <w:t xml:space="preserve"> =(aprox.) 1Hz  </w:t>
      </w:r>
    </w:p>
    <w:p w14:paraId="05A3EABD" w14:textId="24E85314" w:rsidR="00EB4F75" w:rsidRDefault="00EB4F75" w:rsidP="00E94435">
      <w:pPr>
        <w:pStyle w:val="Listparagraf"/>
        <w:ind w:left="1080"/>
        <w:rPr>
          <w:rFonts w:ascii="Helvetica" w:hAnsi="Helvetica" w:cs="Helvetica"/>
          <w:sz w:val="24"/>
          <w:szCs w:val="24"/>
        </w:rPr>
      </w:pPr>
      <w:r>
        <w:rPr>
          <w:noProof/>
        </w:rPr>
        <w:drawing>
          <wp:inline distT="0" distB="0" distL="0" distR="0" wp14:anchorId="7FC7E966" wp14:editId="1220AD1E">
            <wp:extent cx="3169920" cy="1561479"/>
            <wp:effectExtent l="0" t="0" r="0" b="635"/>
            <wp:docPr id="1610918936"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8936" name="Imagine 1" descr="O imagine care conține text, captură de ecran, software, număr&#10;&#10;Descriere generată automat"/>
                    <pic:cNvPicPr/>
                  </pic:nvPicPr>
                  <pic:blipFill rotWithShape="1">
                    <a:blip r:embed="rId15"/>
                    <a:srcRect l="30841" t="30720" r="33266" b="37851"/>
                    <a:stretch/>
                  </pic:blipFill>
                  <pic:spPr bwMode="auto">
                    <a:xfrm>
                      <a:off x="0" y="0"/>
                      <a:ext cx="3189525" cy="1571136"/>
                    </a:xfrm>
                    <a:prstGeom prst="rect">
                      <a:avLst/>
                    </a:prstGeom>
                    <a:ln>
                      <a:noFill/>
                    </a:ln>
                    <a:extLst>
                      <a:ext uri="{53640926-AAD7-44D8-BBD7-CCE9431645EC}">
                        <a14:shadowObscured xmlns:a14="http://schemas.microsoft.com/office/drawing/2010/main"/>
                      </a:ext>
                    </a:extLst>
                  </pic:spPr>
                </pic:pic>
              </a:graphicData>
            </a:graphic>
          </wp:inline>
        </w:drawing>
      </w:r>
    </w:p>
    <w:p w14:paraId="3FDD9D30" w14:textId="37FFB3C1" w:rsidR="00EB4F75" w:rsidRPr="008B28F7" w:rsidRDefault="00EB4F75" w:rsidP="00EB4F75">
      <w:pPr>
        <w:pStyle w:val="Listparagraf"/>
        <w:numPr>
          <w:ilvl w:val="0"/>
          <w:numId w:val="28"/>
        </w:numPr>
        <w:rPr>
          <w:rFonts w:ascii="Helvetica" w:hAnsi="Helvetica" w:cs="Helvetica"/>
          <w:b/>
          <w:bCs/>
          <w:color w:val="auto"/>
          <w:sz w:val="24"/>
          <w:szCs w:val="24"/>
        </w:rPr>
      </w:pPr>
      <w:r w:rsidRPr="008B28F7">
        <w:rPr>
          <w:rFonts w:ascii="Helvetica" w:hAnsi="Helvetica" w:cs="Helvetica"/>
          <w:b/>
          <w:bCs/>
          <w:color w:val="auto"/>
          <w:sz w:val="24"/>
          <w:szCs w:val="24"/>
        </w:rPr>
        <w:t>Digital clock (00-23)</w:t>
      </w:r>
    </w:p>
    <w:p w14:paraId="747E8CBD" w14:textId="48F12C52" w:rsidR="00EB4F75" w:rsidRPr="00BB0AE2" w:rsidRDefault="00EB4F75" w:rsidP="00EB4F75">
      <w:pPr>
        <w:pStyle w:val="Listparagraf"/>
        <w:ind w:left="1080"/>
        <w:rPr>
          <w:rFonts w:ascii="Helvetica" w:hAnsi="Helvetica" w:cs="Helvetica"/>
          <w:color w:val="auto"/>
          <w:sz w:val="24"/>
          <w:szCs w:val="24"/>
        </w:rPr>
      </w:pPr>
      <w:r w:rsidRPr="00BB0AE2">
        <w:rPr>
          <w:rFonts w:ascii="Helvetica" w:hAnsi="Helvetica" w:cs="Helvetica"/>
          <w:color w:val="auto"/>
          <w:sz w:val="24"/>
          <w:szCs w:val="24"/>
        </w:rPr>
        <w:t>It has the 1s clock input, a reset that brings the clock to 00:00 and 4 outputs on 4 bits, for the tens digit and the units digit for the hour and for the minutes.</w:t>
      </w:r>
    </w:p>
    <w:p w14:paraId="13E9C784" w14:textId="4E4A4A65" w:rsidR="00EB4F75" w:rsidRDefault="00EB4F75" w:rsidP="00EB4F75">
      <w:pPr>
        <w:pStyle w:val="Listparagraf"/>
        <w:ind w:left="1080"/>
        <w:rPr>
          <w:rFonts w:ascii="Helvetica" w:hAnsi="Helvetica" w:cs="Helvetica"/>
          <w:sz w:val="24"/>
          <w:szCs w:val="24"/>
        </w:rPr>
      </w:pPr>
      <w:r>
        <w:rPr>
          <w:noProof/>
        </w:rPr>
        <w:drawing>
          <wp:inline distT="0" distB="0" distL="0" distR="0" wp14:anchorId="1314D9F6" wp14:editId="21FA80F8">
            <wp:extent cx="3444875" cy="1842135"/>
            <wp:effectExtent l="0" t="0" r="3175" b="5715"/>
            <wp:docPr id="14"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 descr="O imagine care conține text, diagramă, captură de ecran, Font&#10;&#10;Descriere generată automa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875" cy="1842135"/>
                    </a:xfrm>
                    <a:prstGeom prst="rect">
                      <a:avLst/>
                    </a:prstGeom>
                    <a:noFill/>
                    <a:ln>
                      <a:noFill/>
                    </a:ln>
                  </pic:spPr>
                </pic:pic>
              </a:graphicData>
            </a:graphic>
          </wp:inline>
        </w:drawing>
      </w:r>
    </w:p>
    <w:p w14:paraId="670AE23B" w14:textId="77777777" w:rsidR="00EB4F75" w:rsidRDefault="00EB4F75" w:rsidP="00EB4F75">
      <w:pPr>
        <w:pStyle w:val="Listparagraf"/>
        <w:ind w:left="1080"/>
        <w:rPr>
          <w:rFonts w:ascii="Helvetica" w:hAnsi="Helvetica" w:cs="Helvetica"/>
          <w:sz w:val="24"/>
          <w:szCs w:val="24"/>
        </w:rPr>
      </w:pPr>
    </w:p>
    <w:p w14:paraId="6A94C5A6" w14:textId="764FA245" w:rsidR="00EB4F75" w:rsidRPr="00BB0AE2" w:rsidRDefault="00EB4F75" w:rsidP="00EB4F75">
      <w:pPr>
        <w:pStyle w:val="Listparagraf"/>
        <w:ind w:left="1080"/>
        <w:rPr>
          <w:rFonts w:ascii="Helvetica" w:hAnsi="Helvetica" w:cs="Helvetica"/>
          <w:color w:val="auto"/>
          <w:sz w:val="24"/>
          <w:szCs w:val="24"/>
        </w:rPr>
      </w:pPr>
      <w:r w:rsidRPr="00BB0AE2">
        <w:rPr>
          <w:rFonts w:ascii="Helvetica" w:hAnsi="Helvetica" w:cs="Helvetica"/>
          <w:color w:val="auto"/>
          <w:sz w:val="24"/>
          <w:szCs w:val="24"/>
        </w:rPr>
        <w:t>For this clock we will use 2 types of counters:</w:t>
      </w:r>
    </w:p>
    <w:p w14:paraId="218D70E1" w14:textId="69176572" w:rsidR="00EB4F75" w:rsidRPr="0049637D" w:rsidRDefault="00EB4F75" w:rsidP="0049637D">
      <w:pPr>
        <w:pStyle w:val="Listparagraf"/>
        <w:numPr>
          <w:ilvl w:val="0"/>
          <w:numId w:val="29"/>
        </w:numPr>
        <w:rPr>
          <w:rFonts w:ascii="Helvetica" w:hAnsi="Helvetica" w:cs="Helvetica"/>
          <w:color w:val="auto"/>
          <w:sz w:val="24"/>
          <w:szCs w:val="24"/>
          <w:lang w:val="en-GB"/>
        </w:rPr>
      </w:pPr>
      <w:r w:rsidRPr="00BB0AE2">
        <w:rPr>
          <w:rFonts w:ascii="Helvetica" w:hAnsi="Helvetica" w:cs="Helvetica"/>
          <w:color w:val="auto"/>
          <w:sz w:val="24"/>
          <w:szCs w:val="24"/>
          <w:lang w:val="en-GB"/>
        </w:rPr>
        <w:t>Counter</w:t>
      </w:r>
      <w:r w:rsidR="00BB0AE2" w:rsidRPr="00BB0AE2">
        <w:rPr>
          <w:rFonts w:ascii="Helvetica" w:hAnsi="Helvetica" w:cs="Helvetica"/>
          <w:color w:val="auto"/>
          <w:sz w:val="24"/>
          <w:szCs w:val="24"/>
          <w:lang w:val="en-GB"/>
        </w:rPr>
        <w:t xml:space="preserve"> (0-9)</w:t>
      </w:r>
      <w:r w:rsidRPr="00BB0AE2">
        <w:rPr>
          <w:rFonts w:ascii="Helvetica" w:hAnsi="Helvetica" w:cs="Helvetica"/>
          <w:color w:val="auto"/>
          <w:sz w:val="24"/>
          <w:szCs w:val="24"/>
          <w:lang w:val="en-GB"/>
        </w:rPr>
        <w:t xml:space="preserve">, which can be implemented with JK Flip-Flops </w:t>
      </w:r>
    </w:p>
    <w:tbl>
      <w:tblPr>
        <w:tblStyle w:val="Tabelgril"/>
        <w:tblW w:w="9315" w:type="dxa"/>
        <w:tblInd w:w="0" w:type="dxa"/>
        <w:tblLook w:val="04A0" w:firstRow="1" w:lastRow="0" w:firstColumn="1" w:lastColumn="0" w:noHBand="0" w:noVBand="1"/>
      </w:tblPr>
      <w:tblGrid>
        <w:gridCol w:w="547"/>
        <w:gridCol w:w="547"/>
        <w:gridCol w:w="547"/>
        <w:gridCol w:w="547"/>
        <w:gridCol w:w="726"/>
        <w:gridCol w:w="547"/>
        <w:gridCol w:w="547"/>
        <w:gridCol w:w="547"/>
        <w:gridCol w:w="537"/>
        <w:gridCol w:w="653"/>
        <w:gridCol w:w="537"/>
        <w:gridCol w:w="653"/>
        <w:gridCol w:w="537"/>
        <w:gridCol w:w="653"/>
        <w:gridCol w:w="537"/>
        <w:gridCol w:w="653"/>
      </w:tblGrid>
      <w:tr w:rsidR="00BB0AE2" w14:paraId="37C55526"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4A301FB6" w14:textId="77777777" w:rsidR="00EB4F75" w:rsidRDefault="00EB4F75">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Qn</w:t>
            </w:r>
            <w:proofErr w:type="spellEnd"/>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tcPr>
          <w:p w14:paraId="333D56E5" w14:textId="77777777" w:rsidR="00EB4F75" w:rsidRDefault="00EB4F75">
            <w:pPr>
              <w:rPr>
                <w:rFonts w:ascii="Times New Roman" w:eastAsiaTheme="minorEastAsia" w:hAnsi="Times New Roman" w:cs="Times New Roman"/>
                <w:sz w:val="32"/>
                <w:szCs w:val="32"/>
              </w:rPr>
            </w:pP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tcPr>
          <w:p w14:paraId="533B577F" w14:textId="77777777" w:rsidR="00EB4F75" w:rsidRDefault="00EB4F75">
            <w:pPr>
              <w:rPr>
                <w:rFonts w:ascii="Times New Roman" w:eastAsiaTheme="minorEastAsia" w:hAnsi="Times New Roman" w:cs="Times New Roman"/>
                <w:sz w:val="32"/>
                <w:szCs w:val="32"/>
              </w:rPr>
            </w:pP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tcPr>
          <w:p w14:paraId="269887D8" w14:textId="77777777" w:rsidR="00EB4F75" w:rsidRDefault="00EB4F75">
            <w:pPr>
              <w:rPr>
                <w:rFonts w:ascii="Times New Roman" w:eastAsiaTheme="minorEastAsia" w:hAnsi="Times New Roman" w:cs="Times New Roman"/>
                <w:sz w:val="32"/>
                <w:szCs w:val="32"/>
              </w:rPr>
            </w:pP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4A021BD" w14:textId="77777777" w:rsidR="00EB4F75" w:rsidRDefault="00EB4F75">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Q</w:t>
            </w:r>
            <w:r>
              <w:rPr>
                <w:rFonts w:ascii="Times New Roman" w:eastAsiaTheme="minorEastAsia" w:hAnsi="Times New Roman" w:cs="Times New Roman"/>
                <w:sz w:val="24"/>
                <w:szCs w:val="24"/>
                <w:vertAlign w:val="subscript"/>
              </w:rPr>
              <w:t>N+1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tcPr>
          <w:p w14:paraId="4E3B394F" w14:textId="77777777" w:rsidR="00EB4F75" w:rsidRDefault="00EB4F75">
            <w:pPr>
              <w:rPr>
                <w:rFonts w:ascii="Times New Roman" w:eastAsiaTheme="minorEastAsia" w:hAnsi="Times New Roman" w:cs="Times New Roman"/>
                <w:sz w:val="32"/>
                <w:szCs w:val="32"/>
              </w:rPr>
            </w:pP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tcPr>
          <w:p w14:paraId="511269E2" w14:textId="77777777" w:rsidR="00EB4F75" w:rsidRDefault="00EB4F75">
            <w:pPr>
              <w:rPr>
                <w:rFonts w:ascii="Times New Roman" w:eastAsiaTheme="minorEastAsia" w:hAnsi="Times New Roman" w:cs="Times New Roman"/>
                <w:sz w:val="32"/>
                <w:szCs w:val="32"/>
              </w:rPr>
            </w:pP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tcPr>
          <w:p w14:paraId="4A74E94E" w14:textId="77777777" w:rsidR="00EB4F75" w:rsidRDefault="00EB4F75">
            <w:pPr>
              <w:rPr>
                <w:rFonts w:ascii="Times New Roman" w:eastAsiaTheme="minorEastAsia" w:hAnsi="Times New Roman" w:cs="Times New Roman"/>
                <w:sz w:val="32"/>
                <w:szCs w:val="32"/>
              </w:rPr>
            </w:pP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tcPr>
          <w:p w14:paraId="022725E3" w14:textId="77777777" w:rsidR="00EB4F75" w:rsidRDefault="00EB4F75">
            <w:pPr>
              <w:rPr>
                <w:rFonts w:ascii="Times New Roman" w:eastAsiaTheme="minorEastAsia" w:hAnsi="Times New Roman" w:cs="Times New Roman"/>
                <w:sz w:val="32"/>
                <w:szCs w:val="32"/>
              </w:rPr>
            </w:pP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tcPr>
          <w:p w14:paraId="32E5330F" w14:textId="77777777" w:rsidR="00EB4F75" w:rsidRDefault="00EB4F75">
            <w:pPr>
              <w:rPr>
                <w:rFonts w:ascii="Times New Roman" w:eastAsiaTheme="minorEastAsia" w:hAnsi="Times New Roman" w:cs="Times New Roman"/>
                <w:sz w:val="32"/>
                <w:szCs w:val="32"/>
              </w:rPr>
            </w:pP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tcPr>
          <w:p w14:paraId="1DE485C5" w14:textId="77777777" w:rsidR="00EB4F75" w:rsidRDefault="00EB4F75">
            <w:pPr>
              <w:rPr>
                <w:rFonts w:ascii="Times New Roman" w:eastAsiaTheme="minorEastAsia" w:hAnsi="Times New Roman" w:cs="Times New Roman"/>
                <w:sz w:val="32"/>
                <w:szCs w:val="32"/>
              </w:rPr>
            </w:pP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tcPr>
          <w:p w14:paraId="62EC8D56" w14:textId="77777777" w:rsidR="00EB4F75" w:rsidRDefault="00EB4F75">
            <w:pPr>
              <w:rPr>
                <w:rFonts w:ascii="Times New Roman" w:eastAsiaTheme="minorEastAsia" w:hAnsi="Times New Roman" w:cs="Times New Roman"/>
                <w:sz w:val="32"/>
                <w:szCs w:val="32"/>
              </w:rPr>
            </w:pP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27F713FB" w14:textId="77777777" w:rsidR="00EB4F75" w:rsidRDefault="00EB4F75">
            <w:pPr>
              <w:rPr>
                <w:rFonts w:ascii="Times New Roman" w:eastAsiaTheme="minorEastAsia" w:hAnsi="Times New Roman" w:cs="Times New Roman"/>
                <w:sz w:val="32"/>
                <w:szCs w:val="32"/>
              </w:rPr>
            </w:pP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4CC641B3" w14:textId="77777777" w:rsidR="00EB4F75" w:rsidRDefault="00EB4F75">
            <w:pPr>
              <w:rPr>
                <w:rFonts w:ascii="Times New Roman" w:eastAsiaTheme="minorEastAsia" w:hAnsi="Times New Roman" w:cs="Times New Roman"/>
                <w:sz w:val="32"/>
                <w:szCs w:val="32"/>
              </w:rPr>
            </w:pP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tcPr>
          <w:p w14:paraId="6CD34EBC" w14:textId="77777777" w:rsidR="00EB4F75" w:rsidRDefault="00EB4F75">
            <w:pPr>
              <w:rPr>
                <w:rFonts w:ascii="Times New Roman" w:eastAsiaTheme="minorEastAsia" w:hAnsi="Times New Roman" w:cs="Times New Roman"/>
                <w:sz w:val="32"/>
                <w:szCs w:val="32"/>
              </w:rPr>
            </w:pP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tcPr>
          <w:p w14:paraId="018072EB" w14:textId="77777777" w:rsidR="00EB4F75" w:rsidRDefault="00EB4F75">
            <w:pPr>
              <w:rPr>
                <w:rFonts w:ascii="Times New Roman" w:eastAsiaTheme="minorEastAsia" w:hAnsi="Times New Roman" w:cs="Times New Roman"/>
                <w:sz w:val="32"/>
                <w:szCs w:val="32"/>
              </w:rPr>
            </w:pPr>
          </w:p>
        </w:tc>
      </w:tr>
      <w:tr w:rsidR="00BB0AE2" w14:paraId="529E1933"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86059FD"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Q3</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13691348"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Q2</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411578DD"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6FCA899A"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80DD88C"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Q3</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6395996"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Q2</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712EAA74"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64E119D" w14:textId="77777777" w:rsidR="00EB4F75" w:rsidRDefault="00EB4F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1C06760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J3</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3EEB852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K3</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6C60C88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J2</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57F9607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K2</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14F7BB6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J1</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EDC70D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K1</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69E305C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J0</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4561C3B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K0</w:t>
            </w:r>
          </w:p>
        </w:tc>
      </w:tr>
      <w:tr w:rsidR="00BB0AE2" w14:paraId="15BCD04D"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16398B9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8AC5C4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475CA30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47E7F75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908F21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73B3CC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696BC5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FC5061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3488679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6FFA082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6616CDC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13E0310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1AC5405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1C432EC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5866D0A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7B5F654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r>
      <w:tr w:rsidR="00BB0AE2" w14:paraId="1C65A08E"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78FD15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35EFFB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E85457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9C7616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30F00DC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044D339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0C1908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3CD1A4D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51ADAF3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0F28768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1E58CC5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4FA3627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4A05790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4F00B67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6963F00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39FC3AB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r>
      <w:tr w:rsidR="00BB0AE2" w14:paraId="29F70074"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1CD16C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3F02DD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01C08A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6E857E5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24D5B0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3CA9D9A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B0FF21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0DC8854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60ADAB7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0198CB2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5DB7655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5FB7E5A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2CF2AA5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47E721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31EB16E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22DA40D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r>
      <w:tr w:rsidR="00BB0AE2" w14:paraId="03708937"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3D9356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EE1E93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7BBD8D9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1ECEDA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9663B2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1F7D09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B0AC62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7611CC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0399471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2A485C6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350D8D3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63F07BB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1BC6B61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3144099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1A31988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7BB5AB1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r>
      <w:tr w:rsidR="00BB0AE2" w14:paraId="7B0D888D"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F4CB4F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CC6FAC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488EE9E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DB0EFD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77ED83D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DE7913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7B9E6B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1D57D5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5636FBB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1662F49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6D4E3AA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6D2C941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623A59E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398A0A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4158126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6AC74E2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r>
      <w:tr w:rsidR="00BB0AE2" w14:paraId="2A7FDB76"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13C828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1968783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7D9BE6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769A9F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0BAA45F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E4A06E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8F7389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F42B19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1CA3418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3E1490F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3609EF7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363416E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0760372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1130775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0B5FD40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7654B3B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r>
      <w:tr w:rsidR="00BB0AE2" w14:paraId="05483117"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612FF2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1D276D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2261ED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2B7A57A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0F808B7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1721A42"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166364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93C6B7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4DF3F79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236D641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36A6C91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377C2F7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323510F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38D7AFF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4585617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28F9769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r>
      <w:tr w:rsidR="00BB0AE2" w14:paraId="3167F6AE"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3D9000D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87D2ED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57BD0A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0A00F7A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622A939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166D0FB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71002BE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EA2248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1D5F10A7"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630E9B73"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426E813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2460E1A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33BE352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230A502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5DB164A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796EF98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r>
      <w:tr w:rsidR="00BB0AE2" w14:paraId="67672704" w14:textId="77777777" w:rsidTr="00BB0AE2">
        <w:trPr>
          <w:trHeight w:val="258"/>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7C6F3910"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1ED226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114ECD7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172D69E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445BA8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211E2E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33A762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34D4C0B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60F3006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656459C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55D4C44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5E7B300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36EEAB5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D306C9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45C3C9D5"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0322C188"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r>
      <w:tr w:rsidR="00BB0AE2" w14:paraId="04F25A31" w14:textId="77777777" w:rsidTr="00BB0AE2">
        <w:trPr>
          <w:trHeight w:val="266"/>
        </w:trPr>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7B50AF8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616AAE2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54A8CFFC"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E0BB9F" w:themeFill="accent2" w:themeFillTint="99"/>
            <w:hideMark/>
          </w:tcPr>
          <w:p w14:paraId="6B3FD60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726"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0B01CDF1"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5F46477A"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2631049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47" w:type="dxa"/>
            <w:tcBorders>
              <w:top w:val="single" w:sz="4" w:space="0" w:color="auto"/>
              <w:left w:val="single" w:sz="4" w:space="0" w:color="auto"/>
              <w:bottom w:val="single" w:sz="4" w:space="0" w:color="auto"/>
              <w:right w:val="single" w:sz="4" w:space="0" w:color="auto"/>
            </w:tcBorders>
            <w:shd w:val="clear" w:color="auto" w:fill="C4BEA8" w:themeFill="accent6" w:themeFillTint="99"/>
            <w:hideMark/>
          </w:tcPr>
          <w:p w14:paraId="418AC716"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04047ED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E5EAEE" w:themeFill="accent1" w:themeFillTint="33"/>
            <w:hideMark/>
          </w:tcPr>
          <w:p w14:paraId="3B82F4DE"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c>
          <w:tcPr>
            <w:tcW w:w="537"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29F8BEAB"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CBD5DE" w:themeFill="accent1" w:themeFillTint="66"/>
            <w:hideMark/>
          </w:tcPr>
          <w:p w14:paraId="46B76DA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537"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05F77199"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0</w:t>
            </w:r>
          </w:p>
        </w:tc>
        <w:tc>
          <w:tcPr>
            <w:tcW w:w="653"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00CDB5B4"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537"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6EC079ED"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X</w:t>
            </w:r>
          </w:p>
        </w:tc>
        <w:tc>
          <w:tcPr>
            <w:tcW w:w="653" w:type="dxa"/>
            <w:tcBorders>
              <w:top w:val="single" w:sz="4" w:space="0" w:color="auto"/>
              <w:left w:val="single" w:sz="4" w:space="0" w:color="auto"/>
              <w:bottom w:val="single" w:sz="4" w:space="0" w:color="auto"/>
              <w:right w:val="single" w:sz="4" w:space="0" w:color="auto"/>
            </w:tcBorders>
            <w:shd w:val="clear" w:color="auto" w:fill="577188" w:themeFill="accent1" w:themeFillShade="BF"/>
            <w:hideMark/>
          </w:tcPr>
          <w:p w14:paraId="69127A7F" w14:textId="77777777" w:rsidR="00EB4F75" w:rsidRDefault="00EB4F75">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1</w:t>
            </w:r>
          </w:p>
        </w:tc>
      </w:tr>
    </w:tbl>
    <w:p w14:paraId="32F439E0" w14:textId="40C21B82" w:rsidR="00BB0AE2" w:rsidRDefault="00BB0AE2" w:rsidP="00BB0AE2">
      <w:pPr>
        <w:rPr>
          <w:rFonts w:ascii="Helvetica" w:hAnsi="Helvetica" w:cs="Helvetica"/>
          <w:sz w:val="24"/>
          <w:szCs w:val="24"/>
        </w:rPr>
      </w:pPr>
    </w:p>
    <w:p w14:paraId="0EDC252D" w14:textId="6E474FA4" w:rsidR="00BB0AE2" w:rsidRDefault="00BB0AE2" w:rsidP="00BB0AE2">
      <w:pPr>
        <w:rPr>
          <w:rFonts w:ascii="Helvetica" w:hAnsi="Helvetica" w:cs="Helvetica"/>
          <w:sz w:val="24"/>
          <w:szCs w:val="24"/>
        </w:rPr>
      </w:pPr>
      <w:r>
        <w:rPr>
          <w:noProof/>
        </w:rPr>
        <w:lastRenderedPageBreak/>
        <w:drawing>
          <wp:inline distT="0" distB="0" distL="0" distR="0" wp14:anchorId="40C72B49" wp14:editId="7DE2B6F5">
            <wp:extent cx="4861560" cy="3263239"/>
            <wp:effectExtent l="0" t="0" r="0" b="0"/>
            <wp:docPr id="238421873" name="Imagine 1" descr="O imagine care conține text, diagramă, hart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1873" name="Imagine 1" descr="O imagine care conține text, diagramă, hartă, captură de ecran&#10;&#10;Descriere generată automat"/>
                    <pic:cNvPicPr/>
                  </pic:nvPicPr>
                  <pic:blipFill rotWithShape="1">
                    <a:blip r:embed="rId17"/>
                    <a:srcRect l="23131" t="9689" r="18644" b="20835"/>
                    <a:stretch/>
                  </pic:blipFill>
                  <pic:spPr bwMode="auto">
                    <a:xfrm>
                      <a:off x="0" y="0"/>
                      <a:ext cx="4874252" cy="3271759"/>
                    </a:xfrm>
                    <a:prstGeom prst="rect">
                      <a:avLst/>
                    </a:prstGeom>
                    <a:ln>
                      <a:noFill/>
                    </a:ln>
                    <a:extLst>
                      <a:ext uri="{53640926-AAD7-44D8-BBD7-CCE9431645EC}">
                        <a14:shadowObscured xmlns:a14="http://schemas.microsoft.com/office/drawing/2010/main"/>
                      </a:ext>
                    </a:extLst>
                  </pic:spPr>
                </pic:pic>
              </a:graphicData>
            </a:graphic>
          </wp:inline>
        </w:drawing>
      </w:r>
    </w:p>
    <w:p w14:paraId="03CB7434" w14:textId="5B18F9D2" w:rsidR="00BB0AE2" w:rsidRDefault="00BB0AE2" w:rsidP="00BB0AE2">
      <w:pPr>
        <w:pStyle w:val="Listparagraf"/>
        <w:numPr>
          <w:ilvl w:val="0"/>
          <w:numId w:val="29"/>
        </w:numPr>
        <w:rPr>
          <w:rFonts w:ascii="Helvetica" w:hAnsi="Helvetica" w:cs="Helvetica"/>
          <w:sz w:val="24"/>
          <w:szCs w:val="24"/>
        </w:rPr>
      </w:pPr>
      <w:r w:rsidRPr="00BB0AE2">
        <w:rPr>
          <w:rFonts w:ascii="Helvetica" w:hAnsi="Helvetica" w:cs="Helvetica"/>
          <w:color w:val="auto"/>
          <w:sz w:val="24"/>
          <w:szCs w:val="24"/>
        </w:rPr>
        <w:t>Counter (0-5)</w:t>
      </w:r>
      <w:r>
        <w:rPr>
          <w:rFonts w:ascii="Helvetica" w:hAnsi="Helvetica" w:cs="Helvetica"/>
          <w:sz w:val="24"/>
          <w:szCs w:val="24"/>
        </w:rPr>
        <w:br/>
      </w:r>
      <w:r>
        <w:rPr>
          <w:noProof/>
        </w:rPr>
        <w:drawing>
          <wp:inline distT="0" distB="0" distL="0" distR="0" wp14:anchorId="0A12F3DE" wp14:editId="63EDDBFC">
            <wp:extent cx="3162300" cy="1969599"/>
            <wp:effectExtent l="0" t="0" r="0" b="0"/>
            <wp:docPr id="1248460770" name="Imagine 1" descr="O imagine care conține text, captură de ecran, afișaj,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60770" name="Imagine 1" descr="O imagine care conține text, captură de ecran, afișaj, diagramă&#10;&#10;Descriere generată automat"/>
                    <pic:cNvPicPr/>
                  </pic:nvPicPr>
                  <pic:blipFill rotWithShape="1">
                    <a:blip r:embed="rId18"/>
                    <a:srcRect l="20605" t="21032" r="40977" b="36432"/>
                    <a:stretch/>
                  </pic:blipFill>
                  <pic:spPr bwMode="auto">
                    <a:xfrm>
                      <a:off x="0" y="0"/>
                      <a:ext cx="3185395" cy="1983983"/>
                    </a:xfrm>
                    <a:prstGeom prst="rect">
                      <a:avLst/>
                    </a:prstGeom>
                    <a:ln>
                      <a:noFill/>
                    </a:ln>
                    <a:extLst>
                      <a:ext uri="{53640926-AAD7-44D8-BBD7-CCE9431645EC}">
                        <a14:shadowObscured xmlns:a14="http://schemas.microsoft.com/office/drawing/2010/main"/>
                      </a:ext>
                    </a:extLst>
                  </pic:spPr>
                </pic:pic>
              </a:graphicData>
            </a:graphic>
          </wp:inline>
        </w:drawing>
      </w:r>
    </w:p>
    <w:p w14:paraId="1D0196D7" w14:textId="6834C494" w:rsidR="00BB0AE2" w:rsidRDefault="0049637D" w:rsidP="00BB0AE2">
      <w:pPr>
        <w:rPr>
          <w:rFonts w:ascii="Helvetica" w:hAnsi="Helvetica" w:cs="Helvetica"/>
          <w:color w:val="000000" w:themeColor="text1"/>
          <w:sz w:val="24"/>
          <w:szCs w:val="24"/>
        </w:rPr>
      </w:pPr>
      <w:r>
        <w:rPr>
          <w:noProof/>
        </w:rPr>
        <w:drawing>
          <wp:anchor distT="0" distB="0" distL="114300" distR="114300" simplePos="0" relativeHeight="251666432" behindDoc="0" locked="0" layoutInCell="1" allowOverlap="1" wp14:anchorId="02FE425B" wp14:editId="272FA2B2">
            <wp:simplePos x="0" y="0"/>
            <wp:positionH relativeFrom="margin">
              <wp:posOffset>-1089</wp:posOffset>
            </wp:positionH>
            <wp:positionV relativeFrom="paragraph">
              <wp:posOffset>326753</wp:posOffset>
            </wp:positionV>
            <wp:extent cx="5829300" cy="3211195"/>
            <wp:effectExtent l="0" t="0" r="0" b="8255"/>
            <wp:wrapSquare wrapText="bothSides"/>
            <wp:docPr id="1708618276" name="Imagine 1" descr="O imagine care conține text, captură de ecran, diagramă,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8276" name="Imagine 1" descr="O imagine care conține text, captură de ecran, diagramă, Plan&#10;&#10;Descriere generată automat"/>
                    <pic:cNvPicPr/>
                  </pic:nvPicPr>
                  <pic:blipFill rotWithShape="1">
                    <a:blip r:embed="rId19"/>
                    <a:srcRect l="20073" t="10398" r="15985" b="26978"/>
                    <a:stretch/>
                  </pic:blipFill>
                  <pic:spPr bwMode="auto">
                    <a:xfrm>
                      <a:off x="0" y="0"/>
                      <a:ext cx="5829300" cy="321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AE2" w:rsidRPr="00BB0AE2">
        <w:rPr>
          <w:rFonts w:ascii="Helvetica" w:hAnsi="Helvetica" w:cs="Helvetica"/>
          <w:color w:val="000000" w:themeColor="text1"/>
          <w:sz w:val="24"/>
          <w:szCs w:val="24"/>
        </w:rPr>
        <w:t>The digital clock</w:t>
      </w:r>
      <w:r w:rsidR="00BB0AE2">
        <w:rPr>
          <w:rFonts w:ascii="Helvetica" w:hAnsi="Helvetica" w:cs="Helvetica"/>
          <w:color w:val="000000" w:themeColor="text1"/>
          <w:sz w:val="24"/>
          <w:szCs w:val="24"/>
        </w:rPr>
        <w:t xml:space="preserve"> made of the two counters:</w:t>
      </w:r>
    </w:p>
    <w:p w14:paraId="031E0340" w14:textId="3801A0FB" w:rsidR="00BB0AE2" w:rsidRPr="00BB0AE2" w:rsidRDefault="00BB0AE2" w:rsidP="00C96211">
      <w:pPr>
        <w:pStyle w:val="Listparagraf"/>
        <w:numPr>
          <w:ilvl w:val="0"/>
          <w:numId w:val="28"/>
        </w:numPr>
        <w:spacing w:before="0" w:line="256" w:lineRule="auto"/>
        <w:ind w:left="360"/>
        <w:rPr>
          <w:rFonts w:ascii="Helvetica" w:hAnsi="Helvetica" w:cs="Helvetica"/>
          <w:color w:val="auto"/>
          <w:sz w:val="24"/>
          <w:szCs w:val="24"/>
          <w:lang w:val="en-GB"/>
        </w:rPr>
      </w:pPr>
      <w:r w:rsidRPr="008B28F7">
        <w:rPr>
          <w:rFonts w:ascii="Helvetica" w:hAnsi="Helvetica" w:cs="Helvetica"/>
          <w:b/>
          <w:bCs/>
          <w:color w:val="auto"/>
          <w:sz w:val="24"/>
          <w:szCs w:val="24"/>
          <w:u w:val="single"/>
          <w:lang w:val="en-GB"/>
        </w:rPr>
        <w:lastRenderedPageBreak/>
        <w:t>“TransfOra_AdrRam”</w:t>
      </w:r>
      <w:r w:rsidRPr="00BB0AE2">
        <w:rPr>
          <w:rFonts w:ascii="Helvetica" w:hAnsi="Helvetica" w:cs="Helvetica"/>
          <w:color w:val="auto"/>
          <w:sz w:val="24"/>
          <w:szCs w:val="24"/>
          <w:lang w:val="en-GB"/>
        </w:rPr>
        <w:t xml:space="preserve">: </w:t>
      </w:r>
      <w:r w:rsidR="006966E0">
        <w:rPr>
          <w:rFonts w:ascii="Helvetica" w:hAnsi="Helvetica" w:cs="Helvetica"/>
          <w:color w:val="auto"/>
          <w:sz w:val="24"/>
          <w:szCs w:val="24"/>
          <w:lang w:val="en-GB"/>
        </w:rPr>
        <w:t>takes as inputs the outputs of the digital clock for the hour and transforms into a 5-bit value which will then be transmitted to the RAM as an address.</w:t>
      </w:r>
    </w:p>
    <w:p w14:paraId="316F6759" w14:textId="77777777" w:rsidR="00BB0AE2" w:rsidRPr="00BB0AE2" w:rsidRDefault="00BB0AE2" w:rsidP="00BB0AE2">
      <w:pPr>
        <w:pStyle w:val="Listparagraf"/>
        <w:ind w:left="360"/>
        <w:rPr>
          <w:rFonts w:ascii="Helvetica" w:hAnsi="Helvetica" w:cs="Helvetica"/>
          <w:color w:val="auto"/>
          <w:sz w:val="24"/>
          <w:szCs w:val="24"/>
          <w:lang w:val="en-GB"/>
        </w:rPr>
      </w:pPr>
    </w:p>
    <w:p w14:paraId="19DC848C" w14:textId="77777777" w:rsidR="00BB0AE2" w:rsidRPr="00BB0AE2" w:rsidRDefault="00BB0AE2" w:rsidP="00BB0AE2">
      <w:pPr>
        <w:pStyle w:val="Listparagraf"/>
        <w:ind w:left="360"/>
        <w:rPr>
          <w:rFonts w:ascii="Helvetica" w:hAnsi="Helvetica" w:cs="Helvetica"/>
          <w:color w:val="auto"/>
          <w:sz w:val="24"/>
          <w:szCs w:val="24"/>
          <w:lang w:val="en-GB"/>
        </w:rPr>
      </w:pPr>
    </w:p>
    <w:p w14:paraId="3BD5B6B7" w14:textId="06CA2419" w:rsidR="00BB0AE2" w:rsidRPr="00BB0AE2" w:rsidRDefault="00BB0AE2" w:rsidP="00BB0AE2">
      <w:pPr>
        <w:pStyle w:val="Listparagraf"/>
        <w:ind w:left="360"/>
        <w:rPr>
          <w:rFonts w:ascii="Helvetica" w:hAnsi="Helvetica" w:cs="Helvetica"/>
          <w:color w:val="auto"/>
          <w:sz w:val="24"/>
          <w:szCs w:val="24"/>
          <w:lang w:val="en-GB"/>
        </w:rPr>
      </w:pPr>
      <w:r w:rsidRPr="00BB0AE2">
        <w:rPr>
          <w:rFonts w:ascii="Helvetica" w:hAnsi="Helvetica" w:cs="Helvetica"/>
          <w:noProof/>
          <w:color w:val="auto"/>
          <w:sz w:val="24"/>
          <w:szCs w:val="24"/>
          <w:lang w:val="en-GB"/>
        </w:rPr>
        <w:drawing>
          <wp:inline distT="0" distB="0" distL="0" distR="0" wp14:anchorId="68EF9F21" wp14:editId="6AC0F028">
            <wp:extent cx="3360420" cy="1203960"/>
            <wp:effectExtent l="0" t="0" r="0" b="0"/>
            <wp:docPr id="670771433"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1433" name="Imagine 1" descr="O imagine care conține text, diagramă, captură de ecran, Font&#10;&#10;Descriere generată autom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1203960"/>
                    </a:xfrm>
                    <a:prstGeom prst="rect">
                      <a:avLst/>
                    </a:prstGeom>
                    <a:noFill/>
                    <a:ln>
                      <a:noFill/>
                    </a:ln>
                  </pic:spPr>
                </pic:pic>
              </a:graphicData>
            </a:graphic>
          </wp:inline>
        </w:drawing>
      </w:r>
    </w:p>
    <w:p w14:paraId="10CF6BBE" w14:textId="77777777" w:rsidR="00BB0AE2" w:rsidRPr="00BB0AE2" w:rsidRDefault="00BB0AE2" w:rsidP="00BB0AE2">
      <w:pPr>
        <w:rPr>
          <w:rFonts w:ascii="Helvetica" w:hAnsi="Helvetica" w:cs="Helvetica"/>
          <w:color w:val="auto"/>
          <w:sz w:val="24"/>
          <w:szCs w:val="24"/>
          <w:lang w:val="en-GB"/>
        </w:rPr>
      </w:pPr>
    </w:p>
    <w:p w14:paraId="3E23CE6F" w14:textId="04C2DB9E" w:rsidR="00BB0AE2" w:rsidRPr="006966E0" w:rsidRDefault="00BB0AE2" w:rsidP="006966E0">
      <w:pPr>
        <w:pStyle w:val="Listparagraf"/>
        <w:ind w:left="360"/>
        <w:rPr>
          <w:rFonts w:ascii="Helvetica" w:hAnsi="Helvetica" w:cs="Helvetica"/>
          <w:color w:val="auto"/>
          <w:sz w:val="24"/>
          <w:szCs w:val="24"/>
          <w:lang w:val="en-GB"/>
        </w:rPr>
      </w:pPr>
      <w:r w:rsidRPr="00BB0AE2">
        <w:rPr>
          <w:rFonts w:ascii="Helvetica" w:hAnsi="Helvetica" w:cs="Helvetica"/>
          <w:color w:val="auto"/>
          <w:sz w:val="24"/>
          <w:szCs w:val="24"/>
          <w:lang w:val="en-GB"/>
        </w:rPr>
        <w:t>Pseudocod</w:t>
      </w:r>
      <w:r w:rsidR="006966E0">
        <w:rPr>
          <w:rFonts w:ascii="Helvetica" w:hAnsi="Helvetica" w:cs="Helvetica"/>
          <w:color w:val="auto"/>
          <w:sz w:val="24"/>
          <w:szCs w:val="24"/>
          <w:lang w:val="en-GB"/>
        </w:rPr>
        <w:t>e:</w:t>
      </w:r>
    </w:p>
    <w:p w14:paraId="7EB34546" w14:textId="353FBC02"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ORA_unit //</w:t>
      </w:r>
      <w:r w:rsidR="006966E0" w:rsidRPr="006966E0">
        <w:rPr>
          <w:rFonts w:ascii="Helvetica" w:hAnsi="Helvetica" w:cs="Helvetica"/>
          <w:color w:val="auto"/>
          <w:sz w:val="22"/>
          <w:szCs w:val="22"/>
          <w:lang w:val="en-GB"/>
        </w:rPr>
        <w:t xml:space="preserve"> 4-bit signal for the unit’s digit</w:t>
      </w:r>
    </w:p>
    <w:p w14:paraId="3E758B8F" w14:textId="1F4223A8"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ORA_zeci //</w:t>
      </w:r>
      <w:r w:rsidR="006966E0" w:rsidRPr="006966E0">
        <w:rPr>
          <w:rFonts w:ascii="Helvetica" w:hAnsi="Helvetica" w:cs="Helvetica"/>
          <w:color w:val="auto"/>
          <w:sz w:val="22"/>
          <w:szCs w:val="22"/>
          <w:lang w:val="en-GB"/>
        </w:rPr>
        <w:t>4-bit signal for the tens digit</w:t>
      </w:r>
    </w:p>
    <w:p w14:paraId="3E77D3FA" w14:textId="1EE146DD"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ORA_5BIT //</w:t>
      </w:r>
      <w:r w:rsidR="006966E0" w:rsidRPr="006966E0">
        <w:rPr>
          <w:rFonts w:ascii="Helvetica" w:hAnsi="Helvetica" w:cs="Helvetica"/>
          <w:color w:val="auto"/>
          <w:sz w:val="22"/>
          <w:szCs w:val="22"/>
          <w:lang w:val="en-GB"/>
        </w:rPr>
        <w:t xml:space="preserve">signal that contains the hour on 5 </w:t>
      </w:r>
      <w:proofErr w:type="gramStart"/>
      <w:r w:rsidR="006966E0" w:rsidRPr="006966E0">
        <w:rPr>
          <w:rFonts w:ascii="Helvetica" w:hAnsi="Helvetica" w:cs="Helvetica"/>
          <w:color w:val="auto"/>
          <w:sz w:val="22"/>
          <w:szCs w:val="22"/>
          <w:lang w:val="en-GB"/>
        </w:rPr>
        <w:t>bits</w:t>
      </w:r>
      <w:proofErr w:type="gramEnd"/>
    </w:p>
    <w:p w14:paraId="160BEE4C" w14:textId="77777777"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If ORA_zeci = “0000” then</w:t>
      </w:r>
    </w:p>
    <w:p w14:paraId="62C1903B" w14:textId="77777777"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 xml:space="preserve">       If ORA_unit = “0000” then</w:t>
      </w:r>
    </w:p>
    <w:p w14:paraId="5932EE7D" w14:textId="77777777" w:rsidR="006966E0"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 xml:space="preserve">               ORA_5BIT &lt;= “00000”</w:t>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r w:rsidRPr="006966E0">
        <w:rPr>
          <w:rFonts w:ascii="Helvetica" w:hAnsi="Helvetica" w:cs="Helvetica"/>
          <w:color w:val="auto"/>
          <w:sz w:val="22"/>
          <w:szCs w:val="22"/>
          <w:lang w:val="en-GB"/>
        </w:rPr>
        <w:tab/>
      </w:r>
    </w:p>
    <w:p w14:paraId="36C7113C" w14:textId="426FE1B7" w:rsidR="00BB0AE2" w:rsidRPr="006966E0" w:rsidRDefault="00BB0AE2" w:rsidP="006966E0">
      <w:pPr>
        <w:pStyle w:val="Listparagraf"/>
        <w:spacing w:line="276" w:lineRule="auto"/>
        <w:ind w:left="360" w:firstLine="349"/>
        <w:rPr>
          <w:rFonts w:ascii="Helvetica" w:hAnsi="Helvetica" w:cs="Helvetica"/>
          <w:color w:val="auto"/>
          <w:sz w:val="22"/>
          <w:szCs w:val="22"/>
          <w:lang w:val="en-GB"/>
        </w:rPr>
      </w:pPr>
      <w:r w:rsidRPr="006966E0">
        <w:rPr>
          <w:rFonts w:ascii="Helvetica" w:hAnsi="Helvetica" w:cs="Helvetica"/>
          <w:color w:val="auto"/>
          <w:sz w:val="22"/>
          <w:szCs w:val="22"/>
          <w:lang w:val="en-GB"/>
        </w:rPr>
        <w:t xml:space="preserve">if ORA_unit </w:t>
      </w:r>
      <w:r w:rsidR="006966E0" w:rsidRPr="006966E0">
        <w:rPr>
          <w:rFonts w:ascii="Helvetica" w:hAnsi="Helvetica" w:cs="Helvetica"/>
          <w:color w:val="auto"/>
          <w:sz w:val="22"/>
          <w:szCs w:val="22"/>
          <w:lang w:val="en-GB"/>
        </w:rPr>
        <w:t>= “</w:t>
      </w:r>
      <w:r w:rsidRPr="006966E0">
        <w:rPr>
          <w:rFonts w:ascii="Helvetica" w:hAnsi="Helvetica" w:cs="Helvetica"/>
          <w:color w:val="auto"/>
          <w:sz w:val="22"/>
          <w:szCs w:val="22"/>
          <w:lang w:val="en-GB"/>
        </w:rPr>
        <w:t>0001” then</w:t>
      </w:r>
    </w:p>
    <w:p w14:paraId="0DECF08F" w14:textId="77777777"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 xml:space="preserve">                ORA_5BIT &lt;= “00001”</w:t>
      </w:r>
    </w:p>
    <w:p w14:paraId="55D5558C" w14:textId="77777777" w:rsidR="00BB0AE2" w:rsidRPr="006966E0" w:rsidRDefault="00BB0AE2" w:rsidP="006966E0">
      <w:pPr>
        <w:pStyle w:val="Listparagraf"/>
        <w:spacing w:line="276" w:lineRule="auto"/>
        <w:ind w:left="360"/>
        <w:rPr>
          <w:rFonts w:ascii="Helvetica" w:hAnsi="Helvetica" w:cs="Helvetica"/>
          <w:color w:val="auto"/>
          <w:sz w:val="22"/>
          <w:szCs w:val="22"/>
          <w:lang w:val="en-GB"/>
        </w:rPr>
      </w:pPr>
      <w:r w:rsidRPr="006966E0">
        <w:rPr>
          <w:rFonts w:ascii="Helvetica" w:hAnsi="Helvetica" w:cs="Helvetica"/>
          <w:color w:val="auto"/>
          <w:sz w:val="22"/>
          <w:szCs w:val="22"/>
          <w:lang w:val="en-GB"/>
        </w:rPr>
        <w:t>………………………………….</w:t>
      </w:r>
    </w:p>
    <w:p w14:paraId="6E7B43D5" w14:textId="77777777" w:rsidR="006966E0" w:rsidRPr="006966E0" w:rsidRDefault="00BB0AE2" w:rsidP="006966E0">
      <w:pPr>
        <w:pStyle w:val="Listparagraf"/>
        <w:spacing w:line="276" w:lineRule="auto"/>
        <w:ind w:left="360" w:firstLine="349"/>
        <w:rPr>
          <w:rFonts w:ascii="Helvetica" w:hAnsi="Helvetica" w:cs="Helvetica"/>
          <w:color w:val="auto"/>
          <w:sz w:val="22"/>
          <w:szCs w:val="22"/>
          <w:lang w:val="en-GB"/>
        </w:rPr>
      </w:pPr>
      <w:r w:rsidRPr="006966E0">
        <w:rPr>
          <w:rFonts w:ascii="Helvetica" w:hAnsi="Helvetica" w:cs="Helvetica"/>
          <w:color w:val="auto"/>
          <w:sz w:val="22"/>
          <w:szCs w:val="22"/>
          <w:lang w:val="en-GB"/>
        </w:rPr>
        <w:t xml:space="preserve">If ORA_zeci = “0001” then </w:t>
      </w:r>
    </w:p>
    <w:p w14:paraId="048E3518" w14:textId="69815543" w:rsidR="00A26A7A" w:rsidRPr="0049637D" w:rsidRDefault="00BB0AE2" w:rsidP="0049637D">
      <w:pPr>
        <w:spacing w:line="276" w:lineRule="auto"/>
        <w:ind w:firstLine="360"/>
        <w:rPr>
          <w:rFonts w:ascii="Helvetica" w:hAnsi="Helvetica" w:cs="Helvetica"/>
          <w:color w:val="auto"/>
          <w:sz w:val="22"/>
          <w:szCs w:val="22"/>
          <w:lang w:val="en-GB"/>
        </w:rPr>
      </w:pPr>
      <w:r w:rsidRPr="006966E0">
        <w:rPr>
          <w:rFonts w:ascii="Helvetica" w:hAnsi="Helvetica" w:cs="Helvetica"/>
          <w:color w:val="auto"/>
          <w:sz w:val="22"/>
          <w:szCs w:val="22"/>
          <w:lang w:val="en-GB"/>
        </w:rPr>
        <w:t>………………………………….</w:t>
      </w:r>
    </w:p>
    <w:p w14:paraId="2D1BBD6A" w14:textId="0989BFC2" w:rsidR="006966E0" w:rsidRPr="008B28F7" w:rsidRDefault="006966E0" w:rsidP="006966E0">
      <w:pPr>
        <w:pStyle w:val="Listparagraf"/>
        <w:numPr>
          <w:ilvl w:val="0"/>
          <w:numId w:val="28"/>
        </w:numPr>
        <w:spacing w:line="276" w:lineRule="auto"/>
        <w:rPr>
          <w:rFonts w:ascii="Helvetica" w:hAnsi="Helvetica" w:cs="Helvetica"/>
          <w:b/>
          <w:bCs/>
          <w:color w:val="auto"/>
          <w:sz w:val="22"/>
          <w:szCs w:val="22"/>
          <w:lang w:val="en-GB"/>
        </w:rPr>
      </w:pPr>
      <w:r w:rsidRPr="008B28F7">
        <w:rPr>
          <w:rFonts w:ascii="Helvetica" w:hAnsi="Helvetica" w:cs="Helvetica"/>
          <w:b/>
          <w:bCs/>
          <w:color w:val="auto"/>
          <w:sz w:val="22"/>
          <w:szCs w:val="22"/>
          <w:lang w:val="en-GB"/>
        </w:rPr>
        <w:t>RAM MEMORY</w:t>
      </w:r>
    </w:p>
    <w:p w14:paraId="1BC532EE" w14:textId="227C79E7" w:rsidR="006966E0" w:rsidRDefault="006966E0" w:rsidP="006966E0">
      <w:pPr>
        <w:pStyle w:val="Listparagraf"/>
        <w:spacing w:line="276" w:lineRule="auto"/>
        <w:ind w:left="1080"/>
        <w:rPr>
          <w:rFonts w:ascii="Helvetica" w:hAnsi="Helvetica" w:cs="Helvetica"/>
          <w:color w:val="auto"/>
          <w:sz w:val="22"/>
          <w:szCs w:val="22"/>
          <w:lang w:val="en-GB"/>
        </w:rPr>
      </w:pPr>
      <w:r>
        <w:rPr>
          <w:rFonts w:ascii="Helvetica" w:hAnsi="Helvetica" w:cs="Helvetica"/>
          <w:color w:val="auto"/>
          <w:sz w:val="22"/>
          <w:szCs w:val="22"/>
          <w:lang w:val="en-GB"/>
        </w:rPr>
        <w:t>It has 32 rows from which we only use 24 (one for each hour), each row has 10 bits. First 5 bits hold the minimum temperature, and the next 5 bits hold the maximum temperature.</w:t>
      </w:r>
    </w:p>
    <w:p w14:paraId="450B7834" w14:textId="3282E40A" w:rsidR="006966E0" w:rsidRDefault="006966E0" w:rsidP="006966E0">
      <w:pPr>
        <w:pStyle w:val="Listparagraf"/>
        <w:spacing w:line="276" w:lineRule="auto"/>
        <w:ind w:left="1080"/>
        <w:rPr>
          <w:rFonts w:ascii="Helvetica" w:hAnsi="Helvetica" w:cs="Helvetica"/>
          <w:color w:val="auto"/>
          <w:sz w:val="22"/>
          <w:szCs w:val="22"/>
          <w:lang w:val="en-GB"/>
        </w:rPr>
      </w:pPr>
      <w:r>
        <w:rPr>
          <w:noProof/>
        </w:rPr>
        <w:drawing>
          <wp:inline distT="0" distB="0" distL="0" distR="0" wp14:anchorId="62730F0D" wp14:editId="73154122">
            <wp:extent cx="3310890" cy="1963420"/>
            <wp:effectExtent l="0" t="0" r="3810" b="0"/>
            <wp:docPr id="17"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 descr="O imagine care conține text, diagramă, captură de ecran, Font&#10;&#10;Descriere generată automa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0890" cy="1963420"/>
                    </a:xfrm>
                    <a:prstGeom prst="rect">
                      <a:avLst/>
                    </a:prstGeom>
                    <a:noFill/>
                    <a:ln>
                      <a:noFill/>
                    </a:ln>
                  </pic:spPr>
                </pic:pic>
              </a:graphicData>
            </a:graphic>
          </wp:inline>
        </w:drawing>
      </w:r>
    </w:p>
    <w:p w14:paraId="540A7C53" w14:textId="77777777" w:rsidR="006966E0" w:rsidRDefault="006966E0" w:rsidP="006966E0">
      <w:pPr>
        <w:pStyle w:val="Listparagraf"/>
        <w:rPr>
          <w:rFonts w:ascii="Times New Roman" w:hAnsi="Times New Roman" w:cs="Times New Roman"/>
          <w:kern w:val="0"/>
          <w:sz w:val="24"/>
          <w:szCs w:val="24"/>
          <w:lang w:val="en-GB"/>
        </w:rPr>
      </w:pPr>
    </w:p>
    <w:tbl>
      <w:tblPr>
        <w:tblStyle w:val="Tabelgril"/>
        <w:tblW w:w="0" w:type="auto"/>
        <w:tblInd w:w="360" w:type="dxa"/>
        <w:tblLayout w:type="fixed"/>
        <w:tblLook w:val="04A0" w:firstRow="1" w:lastRow="0" w:firstColumn="1" w:lastColumn="0" w:noHBand="0" w:noVBand="1"/>
      </w:tblPr>
      <w:tblGrid>
        <w:gridCol w:w="1705"/>
        <w:gridCol w:w="720"/>
        <w:gridCol w:w="720"/>
        <w:gridCol w:w="720"/>
        <w:gridCol w:w="540"/>
        <w:gridCol w:w="560"/>
        <w:gridCol w:w="711"/>
        <w:gridCol w:w="711"/>
        <w:gridCol w:w="756"/>
        <w:gridCol w:w="682"/>
        <w:gridCol w:w="682"/>
      </w:tblGrid>
      <w:tr w:rsidR="006966E0" w14:paraId="45FAA90E" w14:textId="77777777" w:rsidTr="006966E0">
        <w:trPr>
          <w:trHeight w:val="473"/>
        </w:trPr>
        <w:tc>
          <w:tcPr>
            <w:tcW w:w="1705" w:type="dxa"/>
            <w:tcBorders>
              <w:top w:val="single" w:sz="4" w:space="0" w:color="auto"/>
              <w:left w:val="single" w:sz="4" w:space="0" w:color="auto"/>
              <w:bottom w:val="single" w:sz="4" w:space="0" w:color="auto"/>
              <w:right w:val="single" w:sz="4" w:space="0" w:color="auto"/>
            </w:tcBorders>
            <w:hideMark/>
          </w:tcPr>
          <w:p w14:paraId="315053E5" w14:textId="477BFF03" w:rsidR="006966E0" w:rsidRDefault="006966E0">
            <w:pPr>
              <w:pStyle w:val="Listparagraf"/>
              <w:ind w:left="0"/>
              <w:rPr>
                <w:rFonts w:ascii="Times New Roman" w:hAnsi="Times New Roman" w:cs="Times New Roman"/>
                <w:color w:val="4D595B" w:themeColor="accent5" w:themeShade="BF"/>
                <w:sz w:val="20"/>
                <w:szCs w:val="20"/>
                <w:lang w:val="en-GB"/>
              </w:rPr>
            </w:pPr>
            <w:r>
              <w:rPr>
                <w:rFonts w:ascii="Times New Roman" w:hAnsi="Times New Roman" w:cs="Times New Roman"/>
                <w:color w:val="4D595B" w:themeColor="accent5" w:themeShade="BF"/>
                <w:sz w:val="20"/>
                <w:szCs w:val="20"/>
                <w:lang w:val="en-GB"/>
              </w:rPr>
              <w:t>Hou</w:t>
            </w:r>
            <w:r>
              <w:rPr>
                <w:rFonts w:ascii="Times New Roman" w:hAnsi="Times New Roman" w:cs="Times New Roman"/>
                <w:color w:val="4D595B" w:themeColor="accent5" w:themeShade="BF"/>
                <w:sz w:val="20"/>
                <w:szCs w:val="20"/>
                <w:lang w:val="en-GB"/>
              </w:rPr>
              <w:t>r/</w:t>
            </w:r>
            <w:r>
              <w:rPr>
                <w:rFonts w:ascii="Times New Roman" w:hAnsi="Times New Roman" w:cs="Times New Roman"/>
                <w:color w:val="4D595B" w:themeColor="accent5" w:themeShade="BF"/>
                <w:sz w:val="20"/>
                <w:szCs w:val="20"/>
                <w:lang w:val="en-GB"/>
              </w:rPr>
              <w:t>Address</w:t>
            </w:r>
            <w:r>
              <w:rPr>
                <w:rFonts w:ascii="Times New Roman" w:hAnsi="Times New Roman" w:cs="Times New Roman"/>
                <w:color w:val="4D595B" w:themeColor="accent5" w:themeShade="BF"/>
                <w:sz w:val="20"/>
                <w:szCs w:val="20"/>
                <w:lang w:val="en-GB"/>
              </w:rPr>
              <w:t xml:space="preserve"> 00</w:t>
            </w: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1AF4690" w14:textId="77777777" w:rsidR="006966E0" w:rsidRDefault="006966E0">
            <w:pPr>
              <w:pStyle w:val="Listparagraf"/>
              <w:ind w:left="0"/>
              <w:rPr>
                <w:rFonts w:ascii="Times New Roman" w:hAnsi="Times New Roman" w:cs="Times New Roman"/>
                <w:color w:val="000000" w:themeColor="text1"/>
                <w:sz w:val="24"/>
                <w:szCs w:val="24"/>
                <w:lang w:val="en-GB"/>
              </w:rPr>
            </w:pPr>
            <w:proofErr w:type="spellStart"/>
            <w:r>
              <w:rPr>
                <w:rFonts w:ascii="Times New Roman" w:hAnsi="Times New Roman" w:cs="Times New Roman"/>
                <w:color w:val="000000" w:themeColor="text1"/>
                <w:sz w:val="24"/>
                <w:szCs w:val="24"/>
                <w:lang w:val="en-GB"/>
              </w:rPr>
              <w:t>tmin</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6C33025D" w14:textId="77777777" w:rsidR="006966E0" w:rsidRDefault="006966E0">
            <w:pPr>
              <w:pStyle w:val="Listparagraf"/>
              <w:ind w:left="0"/>
              <w:rPr>
                <w:rFonts w:ascii="Times New Roman" w:hAnsi="Times New Roman" w:cs="Times New Roman"/>
                <w:color w:val="000000" w:themeColor="text1"/>
                <w:sz w:val="24"/>
                <w:szCs w:val="24"/>
                <w:lang w:val="en-GB"/>
              </w:rPr>
            </w:pPr>
            <w:proofErr w:type="spellStart"/>
            <w:r>
              <w:rPr>
                <w:rFonts w:ascii="Times New Roman" w:hAnsi="Times New Roman" w:cs="Times New Roman"/>
                <w:color w:val="000000" w:themeColor="text1"/>
                <w:sz w:val="24"/>
                <w:szCs w:val="24"/>
                <w:lang w:val="en-GB"/>
              </w:rPr>
              <w:t>tmin</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hideMark/>
          </w:tcPr>
          <w:p w14:paraId="7BEE93F5" w14:textId="77777777" w:rsidR="006966E0" w:rsidRDefault="006966E0">
            <w:pPr>
              <w:pStyle w:val="Listparagraf"/>
              <w:ind w:left="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w:t>
            </w:r>
          </w:p>
        </w:tc>
        <w:tc>
          <w:tcPr>
            <w:tcW w:w="54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0AAF06AF"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6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77A0119B"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hideMark/>
          </w:tcPr>
          <w:p w14:paraId="52D063B0" w14:textId="77777777" w:rsidR="006966E0" w:rsidRDefault="006966E0">
            <w:pPr>
              <w:pStyle w:val="Listparagraf"/>
              <w:ind w:left="0"/>
              <w:rPr>
                <w:rFonts w:ascii="Times New Roman" w:hAnsi="Times New Roman" w:cs="Times New Roman"/>
                <w:color w:val="0D0D0D" w:themeColor="text1" w:themeTint="F2"/>
                <w:sz w:val="24"/>
                <w:szCs w:val="24"/>
                <w:lang w:val="en-GB"/>
              </w:rPr>
            </w:pPr>
            <w:proofErr w:type="spellStart"/>
            <w:r>
              <w:rPr>
                <w:rFonts w:ascii="Times New Roman" w:hAnsi="Times New Roman" w:cs="Times New Roman"/>
                <w:color w:val="0D0D0D" w:themeColor="text1" w:themeTint="F2"/>
                <w:sz w:val="24"/>
                <w:szCs w:val="24"/>
                <w:lang w:val="en-GB"/>
              </w:rPr>
              <w:t>tmax</w:t>
            </w:r>
            <w:proofErr w:type="spellEnd"/>
          </w:p>
        </w:tc>
        <w:tc>
          <w:tcPr>
            <w:tcW w:w="711" w:type="dxa"/>
            <w:tcBorders>
              <w:top w:val="single" w:sz="4" w:space="0" w:color="auto"/>
              <w:left w:val="single" w:sz="4" w:space="0" w:color="auto"/>
              <w:bottom w:val="single" w:sz="4" w:space="0" w:color="auto"/>
              <w:right w:val="single" w:sz="4" w:space="0" w:color="auto"/>
            </w:tcBorders>
            <w:shd w:val="clear" w:color="auto" w:fill="FF0000"/>
            <w:hideMark/>
          </w:tcPr>
          <w:p w14:paraId="1F8D44DC" w14:textId="77777777" w:rsidR="006966E0" w:rsidRDefault="006966E0">
            <w:pPr>
              <w:pStyle w:val="Listparagraf"/>
              <w:ind w:left="0"/>
              <w:rPr>
                <w:rFonts w:ascii="Times New Roman" w:hAnsi="Times New Roman" w:cs="Times New Roman"/>
                <w:color w:val="0D0D0D" w:themeColor="text1" w:themeTint="F2"/>
                <w:sz w:val="24"/>
                <w:szCs w:val="24"/>
                <w:lang w:val="en-GB"/>
              </w:rPr>
            </w:pPr>
            <w:proofErr w:type="spellStart"/>
            <w:r>
              <w:rPr>
                <w:rFonts w:ascii="Times New Roman" w:hAnsi="Times New Roman" w:cs="Times New Roman"/>
                <w:color w:val="0D0D0D" w:themeColor="text1" w:themeTint="F2"/>
                <w:sz w:val="24"/>
                <w:szCs w:val="24"/>
                <w:lang w:val="en-GB"/>
              </w:rPr>
              <w:t>tmax</w:t>
            </w:r>
            <w:proofErr w:type="spellEnd"/>
          </w:p>
        </w:tc>
        <w:tc>
          <w:tcPr>
            <w:tcW w:w="756" w:type="dxa"/>
            <w:tcBorders>
              <w:top w:val="single" w:sz="4" w:space="0" w:color="auto"/>
              <w:left w:val="single" w:sz="4" w:space="0" w:color="auto"/>
              <w:bottom w:val="single" w:sz="4" w:space="0" w:color="auto"/>
              <w:right w:val="single" w:sz="4" w:space="0" w:color="auto"/>
            </w:tcBorders>
            <w:shd w:val="clear" w:color="auto" w:fill="FF0000"/>
            <w:hideMark/>
          </w:tcPr>
          <w:p w14:paraId="0997714F" w14:textId="77777777" w:rsidR="006966E0" w:rsidRDefault="006966E0">
            <w:pPr>
              <w:pStyle w:val="Listparagraf"/>
              <w:ind w:left="0"/>
              <w:rPr>
                <w:rFonts w:ascii="Times New Roman" w:hAnsi="Times New Roman" w:cs="Times New Roman"/>
                <w:color w:val="0D0D0D" w:themeColor="text1" w:themeTint="F2"/>
                <w:sz w:val="24"/>
                <w:szCs w:val="24"/>
                <w:lang w:val="en-GB"/>
              </w:rPr>
            </w:pPr>
            <w:r>
              <w:rPr>
                <w:rFonts w:ascii="Times New Roman" w:hAnsi="Times New Roman" w:cs="Times New Roman"/>
                <w:color w:val="0D0D0D" w:themeColor="text1" w:themeTint="F2"/>
                <w:sz w:val="24"/>
                <w:szCs w:val="24"/>
                <w:lang w:val="en-GB"/>
              </w:rPr>
              <w:t>…….</w:t>
            </w: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11E29ED2"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3DF39DD4"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r>
      <w:tr w:rsidR="006966E0" w14:paraId="2B8AF403" w14:textId="77777777" w:rsidTr="006966E0">
        <w:trPr>
          <w:trHeight w:val="473"/>
        </w:trPr>
        <w:tc>
          <w:tcPr>
            <w:tcW w:w="1705" w:type="dxa"/>
            <w:tcBorders>
              <w:top w:val="single" w:sz="4" w:space="0" w:color="auto"/>
              <w:left w:val="single" w:sz="4" w:space="0" w:color="auto"/>
              <w:bottom w:val="single" w:sz="4" w:space="0" w:color="auto"/>
              <w:right w:val="single" w:sz="4" w:space="0" w:color="auto"/>
            </w:tcBorders>
            <w:hideMark/>
          </w:tcPr>
          <w:p w14:paraId="3C344C29" w14:textId="2B572C47" w:rsidR="006966E0" w:rsidRDefault="006966E0">
            <w:pPr>
              <w:pStyle w:val="Listparagraf"/>
              <w:ind w:left="0"/>
              <w:rPr>
                <w:rFonts w:ascii="Times New Roman" w:hAnsi="Times New Roman" w:cs="Times New Roman"/>
                <w:color w:val="4D595B" w:themeColor="accent5" w:themeShade="BF"/>
                <w:sz w:val="20"/>
                <w:szCs w:val="20"/>
                <w:lang w:val="en-GB"/>
              </w:rPr>
            </w:pPr>
            <w:r>
              <w:rPr>
                <w:rFonts w:ascii="Times New Roman" w:hAnsi="Times New Roman" w:cs="Times New Roman"/>
                <w:color w:val="4D595B" w:themeColor="accent5" w:themeShade="BF"/>
                <w:sz w:val="20"/>
                <w:szCs w:val="20"/>
                <w:lang w:val="en-GB"/>
              </w:rPr>
              <w:t>Hour</w:t>
            </w:r>
            <w:r>
              <w:rPr>
                <w:rFonts w:ascii="Times New Roman" w:hAnsi="Times New Roman" w:cs="Times New Roman"/>
                <w:color w:val="4D595B" w:themeColor="accent5" w:themeShade="BF"/>
                <w:sz w:val="20"/>
                <w:szCs w:val="20"/>
                <w:lang w:val="en-GB"/>
              </w:rPr>
              <w:t xml:space="preserve"> </w:t>
            </w:r>
            <w:r>
              <w:rPr>
                <w:rFonts w:ascii="Times New Roman" w:hAnsi="Times New Roman" w:cs="Times New Roman"/>
                <w:color w:val="4D595B" w:themeColor="accent5" w:themeShade="BF"/>
                <w:sz w:val="20"/>
                <w:szCs w:val="20"/>
                <w:lang w:val="en-GB"/>
              </w:rPr>
              <w:t>/</w:t>
            </w:r>
            <w:r>
              <w:rPr>
                <w:rFonts w:ascii="Times New Roman" w:hAnsi="Times New Roman" w:cs="Times New Roman"/>
                <w:color w:val="4D595B" w:themeColor="accent5" w:themeShade="BF"/>
                <w:sz w:val="20"/>
                <w:szCs w:val="20"/>
                <w:lang w:val="en-GB"/>
              </w:rPr>
              <w:t>Address</w:t>
            </w:r>
            <w:r>
              <w:rPr>
                <w:rFonts w:ascii="Times New Roman" w:hAnsi="Times New Roman" w:cs="Times New Roman"/>
                <w:color w:val="4D595B" w:themeColor="accent5" w:themeShade="BF"/>
                <w:sz w:val="20"/>
                <w:szCs w:val="20"/>
                <w:lang w:val="en-GB"/>
              </w:rPr>
              <w:t xml:space="preserve"> 01</w:t>
            </w: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3D5AA513"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597B9E1F"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766DEB64"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4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71EC5D40"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6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13C25F42"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22CD15F5"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30D02D93"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56" w:type="dxa"/>
            <w:tcBorders>
              <w:top w:val="single" w:sz="4" w:space="0" w:color="auto"/>
              <w:left w:val="single" w:sz="4" w:space="0" w:color="auto"/>
              <w:bottom w:val="single" w:sz="4" w:space="0" w:color="auto"/>
              <w:right w:val="single" w:sz="4" w:space="0" w:color="auto"/>
            </w:tcBorders>
            <w:shd w:val="clear" w:color="auto" w:fill="FF0000"/>
          </w:tcPr>
          <w:p w14:paraId="3D712483"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389293B3"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6A391942"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r>
      <w:tr w:rsidR="006966E0" w14:paraId="5DE8988D" w14:textId="77777777" w:rsidTr="006966E0">
        <w:trPr>
          <w:trHeight w:val="473"/>
        </w:trPr>
        <w:tc>
          <w:tcPr>
            <w:tcW w:w="1705" w:type="dxa"/>
            <w:tcBorders>
              <w:top w:val="single" w:sz="4" w:space="0" w:color="auto"/>
              <w:left w:val="single" w:sz="4" w:space="0" w:color="auto"/>
              <w:bottom w:val="single" w:sz="4" w:space="0" w:color="auto"/>
              <w:right w:val="single" w:sz="4" w:space="0" w:color="auto"/>
            </w:tcBorders>
            <w:hideMark/>
          </w:tcPr>
          <w:p w14:paraId="0CBFD44F" w14:textId="401295AE" w:rsidR="006966E0" w:rsidRDefault="006966E0">
            <w:pPr>
              <w:pStyle w:val="Listparagraf"/>
              <w:ind w:left="0"/>
              <w:rPr>
                <w:rFonts w:ascii="Times New Roman" w:hAnsi="Times New Roman" w:cs="Times New Roman"/>
                <w:color w:val="4D595B" w:themeColor="accent5" w:themeShade="BF"/>
                <w:sz w:val="20"/>
                <w:szCs w:val="20"/>
                <w:lang w:val="en-GB"/>
              </w:rPr>
            </w:pPr>
            <w:r>
              <w:rPr>
                <w:rFonts w:ascii="Times New Roman" w:hAnsi="Times New Roman" w:cs="Times New Roman"/>
                <w:color w:val="4D595B" w:themeColor="accent5" w:themeShade="BF"/>
                <w:sz w:val="20"/>
                <w:szCs w:val="20"/>
                <w:lang w:val="en-GB"/>
              </w:rPr>
              <w:t>Hour</w:t>
            </w:r>
            <w:r>
              <w:rPr>
                <w:rFonts w:ascii="Times New Roman" w:hAnsi="Times New Roman" w:cs="Times New Roman"/>
                <w:color w:val="4D595B" w:themeColor="accent5" w:themeShade="BF"/>
                <w:sz w:val="20"/>
                <w:szCs w:val="20"/>
                <w:lang w:val="en-GB"/>
              </w:rPr>
              <w:t xml:space="preserve"> </w:t>
            </w:r>
            <w:r>
              <w:rPr>
                <w:rFonts w:ascii="Times New Roman" w:hAnsi="Times New Roman" w:cs="Times New Roman"/>
                <w:color w:val="4D595B" w:themeColor="accent5" w:themeShade="BF"/>
                <w:sz w:val="20"/>
                <w:szCs w:val="20"/>
                <w:lang w:val="en-GB"/>
              </w:rPr>
              <w:t>/</w:t>
            </w:r>
            <w:r>
              <w:rPr>
                <w:rFonts w:ascii="Times New Roman" w:hAnsi="Times New Roman" w:cs="Times New Roman"/>
                <w:color w:val="4D595B" w:themeColor="accent5" w:themeShade="BF"/>
                <w:sz w:val="20"/>
                <w:szCs w:val="20"/>
                <w:lang w:val="en-GB"/>
              </w:rPr>
              <w:t>Address</w:t>
            </w:r>
            <w:r>
              <w:rPr>
                <w:rFonts w:ascii="Times New Roman" w:hAnsi="Times New Roman" w:cs="Times New Roman"/>
                <w:color w:val="4D595B" w:themeColor="accent5" w:themeShade="BF"/>
                <w:sz w:val="20"/>
                <w:szCs w:val="20"/>
                <w:lang w:val="en-GB"/>
              </w:rPr>
              <w:t xml:space="preserve"> 02</w:t>
            </w: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36409D89"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67E86B81"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5A7132CA"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4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43B6640C"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6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4728F315"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0902347D"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34A45A4E"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56" w:type="dxa"/>
            <w:tcBorders>
              <w:top w:val="single" w:sz="4" w:space="0" w:color="auto"/>
              <w:left w:val="single" w:sz="4" w:space="0" w:color="auto"/>
              <w:bottom w:val="single" w:sz="4" w:space="0" w:color="auto"/>
              <w:right w:val="single" w:sz="4" w:space="0" w:color="auto"/>
            </w:tcBorders>
            <w:shd w:val="clear" w:color="auto" w:fill="FF0000"/>
          </w:tcPr>
          <w:p w14:paraId="20293356"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67A32B47"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79C0361B"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r>
      <w:tr w:rsidR="006966E0" w14:paraId="2469B13E" w14:textId="77777777" w:rsidTr="006966E0">
        <w:trPr>
          <w:trHeight w:val="473"/>
        </w:trPr>
        <w:tc>
          <w:tcPr>
            <w:tcW w:w="1705" w:type="dxa"/>
            <w:tcBorders>
              <w:top w:val="single" w:sz="4" w:space="0" w:color="auto"/>
              <w:left w:val="single" w:sz="4" w:space="0" w:color="auto"/>
              <w:bottom w:val="single" w:sz="4" w:space="0" w:color="auto"/>
              <w:right w:val="single" w:sz="4" w:space="0" w:color="auto"/>
            </w:tcBorders>
            <w:hideMark/>
          </w:tcPr>
          <w:p w14:paraId="3F31450B" w14:textId="502DF28A" w:rsidR="006966E0" w:rsidRDefault="006966E0">
            <w:pPr>
              <w:pStyle w:val="Listparagraf"/>
              <w:ind w:left="0"/>
              <w:rPr>
                <w:rFonts w:ascii="Times New Roman" w:hAnsi="Times New Roman" w:cs="Times New Roman"/>
                <w:color w:val="4D595B" w:themeColor="accent5" w:themeShade="BF"/>
                <w:sz w:val="20"/>
                <w:szCs w:val="20"/>
                <w:lang w:val="en-GB"/>
              </w:rPr>
            </w:pPr>
            <w:r>
              <w:rPr>
                <w:rFonts w:ascii="Times New Roman" w:hAnsi="Times New Roman" w:cs="Times New Roman"/>
                <w:color w:val="4D595B" w:themeColor="accent5" w:themeShade="BF"/>
                <w:sz w:val="20"/>
                <w:szCs w:val="20"/>
                <w:lang w:val="en-GB"/>
              </w:rPr>
              <w:t>Hour</w:t>
            </w:r>
            <w:r>
              <w:rPr>
                <w:rFonts w:ascii="Times New Roman" w:hAnsi="Times New Roman" w:cs="Times New Roman"/>
                <w:color w:val="4D595B" w:themeColor="accent5" w:themeShade="BF"/>
                <w:sz w:val="20"/>
                <w:szCs w:val="20"/>
                <w:lang w:val="en-GB"/>
              </w:rPr>
              <w:t xml:space="preserve"> </w:t>
            </w:r>
            <w:r>
              <w:rPr>
                <w:rFonts w:ascii="Times New Roman" w:hAnsi="Times New Roman" w:cs="Times New Roman"/>
                <w:color w:val="4D595B" w:themeColor="accent5" w:themeShade="BF"/>
                <w:sz w:val="20"/>
                <w:szCs w:val="20"/>
                <w:lang w:val="en-GB"/>
              </w:rPr>
              <w:t>/</w:t>
            </w:r>
            <w:r>
              <w:rPr>
                <w:rFonts w:ascii="Times New Roman" w:hAnsi="Times New Roman" w:cs="Times New Roman"/>
                <w:color w:val="4D595B" w:themeColor="accent5" w:themeShade="BF"/>
                <w:sz w:val="20"/>
                <w:szCs w:val="20"/>
                <w:lang w:val="en-GB"/>
              </w:rPr>
              <w:t>Address</w:t>
            </w:r>
            <w:r>
              <w:rPr>
                <w:rFonts w:ascii="Times New Roman" w:hAnsi="Times New Roman" w:cs="Times New Roman"/>
                <w:color w:val="4D595B" w:themeColor="accent5" w:themeShade="BF"/>
                <w:sz w:val="20"/>
                <w:szCs w:val="20"/>
                <w:lang w:val="en-GB"/>
              </w:rPr>
              <w:t xml:space="preserve"> 03</w:t>
            </w: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60329F72"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111BBA33"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2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6FC2EB93"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4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23D45752"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560" w:type="dxa"/>
            <w:tcBorders>
              <w:top w:val="single" w:sz="4" w:space="0" w:color="auto"/>
              <w:left w:val="single" w:sz="4" w:space="0" w:color="auto"/>
              <w:bottom w:val="single" w:sz="4" w:space="0" w:color="auto"/>
              <w:right w:val="single" w:sz="4" w:space="0" w:color="auto"/>
            </w:tcBorders>
            <w:shd w:val="clear" w:color="auto" w:fill="B1C0CD" w:themeFill="accent1" w:themeFillTint="99"/>
          </w:tcPr>
          <w:p w14:paraId="2426B471" w14:textId="77777777" w:rsidR="006966E0" w:rsidRDefault="006966E0">
            <w:pPr>
              <w:pStyle w:val="Listparagraf"/>
              <w:ind w:left="0"/>
              <w:rPr>
                <w:rFonts w:ascii="Times New Roman" w:hAnsi="Times New Roman" w:cs="Times New Roman"/>
                <w:color w:val="000000" w:themeColor="text1"/>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7BE509BF"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11" w:type="dxa"/>
            <w:tcBorders>
              <w:top w:val="single" w:sz="4" w:space="0" w:color="auto"/>
              <w:left w:val="single" w:sz="4" w:space="0" w:color="auto"/>
              <w:bottom w:val="single" w:sz="4" w:space="0" w:color="auto"/>
              <w:right w:val="single" w:sz="4" w:space="0" w:color="auto"/>
            </w:tcBorders>
            <w:shd w:val="clear" w:color="auto" w:fill="FF0000"/>
          </w:tcPr>
          <w:p w14:paraId="1CB3D528"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756" w:type="dxa"/>
            <w:tcBorders>
              <w:top w:val="single" w:sz="4" w:space="0" w:color="auto"/>
              <w:left w:val="single" w:sz="4" w:space="0" w:color="auto"/>
              <w:bottom w:val="single" w:sz="4" w:space="0" w:color="auto"/>
              <w:right w:val="single" w:sz="4" w:space="0" w:color="auto"/>
            </w:tcBorders>
            <w:shd w:val="clear" w:color="auto" w:fill="FF0000"/>
          </w:tcPr>
          <w:p w14:paraId="3A05213E"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71D92CD3"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c>
          <w:tcPr>
            <w:tcW w:w="682" w:type="dxa"/>
            <w:tcBorders>
              <w:top w:val="single" w:sz="4" w:space="0" w:color="auto"/>
              <w:left w:val="single" w:sz="4" w:space="0" w:color="auto"/>
              <w:bottom w:val="single" w:sz="4" w:space="0" w:color="auto"/>
              <w:right w:val="single" w:sz="4" w:space="0" w:color="auto"/>
            </w:tcBorders>
            <w:shd w:val="clear" w:color="auto" w:fill="FF0000"/>
          </w:tcPr>
          <w:p w14:paraId="33998AAC" w14:textId="77777777" w:rsidR="006966E0" w:rsidRDefault="006966E0">
            <w:pPr>
              <w:pStyle w:val="Listparagraf"/>
              <w:ind w:left="0"/>
              <w:rPr>
                <w:rFonts w:ascii="Times New Roman" w:hAnsi="Times New Roman" w:cs="Times New Roman"/>
                <w:color w:val="0D0D0D" w:themeColor="text1" w:themeTint="F2"/>
                <w:sz w:val="24"/>
                <w:szCs w:val="24"/>
                <w:lang w:val="en-GB"/>
              </w:rPr>
            </w:pPr>
          </w:p>
        </w:tc>
      </w:tr>
    </w:tbl>
    <w:p w14:paraId="05C15950" w14:textId="388D4AE6" w:rsidR="006966E0" w:rsidRDefault="006966E0" w:rsidP="006966E0">
      <w:pPr>
        <w:pStyle w:val="Listparagraf"/>
        <w:ind w:left="360"/>
        <w:rPr>
          <w:rFonts w:ascii="Times New Roman" w:hAnsi="Times New Roman" w:cs="Times New Roman"/>
          <w:color w:val="auto"/>
          <w:sz w:val="24"/>
          <w:szCs w:val="24"/>
          <w:lang w:val="en-GB"/>
        </w:rPr>
      </w:pPr>
      <w:r>
        <w:rPr>
          <w:rFonts w:ascii="Times New Roman" w:hAnsi="Times New Roman" w:cs="Times New Roman"/>
          <w:sz w:val="24"/>
          <w:szCs w:val="24"/>
          <w:lang w:val="en-GB"/>
        </w:rPr>
        <w:t>……………</w:t>
      </w:r>
      <w:r>
        <w:rPr>
          <w:rFonts w:ascii="Times New Roman" w:hAnsi="Times New Roman" w:cs="Times New Roman"/>
          <w:sz w:val="24"/>
          <w:szCs w:val="24"/>
          <w:lang w:val="en-GB"/>
        </w:rPr>
        <w:t>…………</w:t>
      </w:r>
      <w:r>
        <w:rPr>
          <w:rFonts w:ascii="Times New Roman" w:hAnsi="Times New Roman" w:cs="Times New Roman"/>
          <w:sz w:val="24"/>
          <w:szCs w:val="24"/>
          <w:lang w:val="en-GB"/>
        </w:rPr>
        <w:t>………………………………………………………………………</w:t>
      </w:r>
    </w:p>
    <w:p w14:paraId="18A58390" w14:textId="77777777" w:rsidR="0049637D" w:rsidRDefault="0049637D" w:rsidP="0049637D">
      <w:pPr>
        <w:pStyle w:val="Listparagraf"/>
        <w:spacing w:line="276" w:lineRule="auto"/>
        <w:ind w:left="1080"/>
        <w:rPr>
          <w:rFonts w:ascii="Helvetica" w:hAnsi="Helvetica" w:cs="Helvetica"/>
          <w:b/>
          <w:bCs/>
          <w:color w:val="auto"/>
          <w:sz w:val="24"/>
          <w:szCs w:val="24"/>
          <w:lang w:val="en-GB"/>
        </w:rPr>
      </w:pPr>
    </w:p>
    <w:p w14:paraId="5729CDAA" w14:textId="77777777" w:rsidR="0049637D" w:rsidRDefault="0049637D" w:rsidP="0049637D">
      <w:pPr>
        <w:pStyle w:val="Listparagraf"/>
        <w:spacing w:line="276" w:lineRule="auto"/>
        <w:ind w:left="1080"/>
        <w:rPr>
          <w:rFonts w:ascii="Helvetica" w:hAnsi="Helvetica" w:cs="Helvetica"/>
          <w:b/>
          <w:bCs/>
          <w:color w:val="auto"/>
          <w:sz w:val="24"/>
          <w:szCs w:val="24"/>
          <w:lang w:val="en-GB"/>
        </w:rPr>
      </w:pPr>
    </w:p>
    <w:p w14:paraId="712B64F8" w14:textId="20B4E7B5" w:rsidR="006966E0" w:rsidRPr="008B28F7" w:rsidRDefault="006966E0" w:rsidP="006966E0">
      <w:pPr>
        <w:pStyle w:val="Listparagraf"/>
        <w:numPr>
          <w:ilvl w:val="0"/>
          <w:numId w:val="28"/>
        </w:numPr>
        <w:spacing w:line="276" w:lineRule="auto"/>
        <w:rPr>
          <w:rFonts w:ascii="Helvetica" w:hAnsi="Helvetica" w:cs="Helvetica"/>
          <w:b/>
          <w:bCs/>
          <w:color w:val="auto"/>
          <w:sz w:val="24"/>
          <w:szCs w:val="24"/>
          <w:lang w:val="en-GB"/>
        </w:rPr>
      </w:pPr>
      <w:r w:rsidRPr="008B28F7">
        <w:rPr>
          <w:rFonts w:ascii="Helvetica" w:hAnsi="Helvetica" w:cs="Helvetica"/>
          <w:b/>
          <w:bCs/>
          <w:color w:val="auto"/>
          <w:sz w:val="24"/>
          <w:szCs w:val="24"/>
          <w:lang w:val="en-GB"/>
        </w:rPr>
        <w:lastRenderedPageBreak/>
        <w:t>Simulation Unit</w:t>
      </w:r>
    </w:p>
    <w:p w14:paraId="4AB36BBA" w14:textId="18046844" w:rsidR="006966E0" w:rsidRPr="008B28F7" w:rsidRDefault="00FF3A85" w:rsidP="006966E0">
      <w:pPr>
        <w:pStyle w:val="Listparagraf"/>
        <w:spacing w:line="276" w:lineRule="auto"/>
        <w:ind w:left="1080"/>
        <w:rPr>
          <w:rFonts w:ascii="Helvetica" w:hAnsi="Helvetica" w:cs="Helvetica"/>
          <w:color w:val="auto"/>
          <w:sz w:val="24"/>
          <w:szCs w:val="24"/>
          <w:lang w:val="en-GB"/>
        </w:rPr>
      </w:pPr>
      <w:r w:rsidRPr="008B28F7">
        <w:rPr>
          <w:rFonts w:ascii="Helvetica" w:hAnsi="Helvetica" w:cs="Helvetica"/>
          <w:color w:val="auto"/>
          <w:sz w:val="24"/>
          <w:szCs w:val="24"/>
          <w:lang w:val="en-GB"/>
        </w:rPr>
        <w:t>It has as inputs the clock signal, reset and the output from the thermostat which tells the simulation unit to increase or decrease the temperature. It gets an initial value for the temperature of 5 degrees. It also contains a 3 second counter for when the temperature should change. The outputs are the temperature after being heated or cooled and the led that announces if the heating is on or off.</w:t>
      </w:r>
    </w:p>
    <w:p w14:paraId="3048EBD1" w14:textId="40AEE9F5" w:rsidR="00FF3A85" w:rsidRPr="008B28F7" w:rsidRDefault="00FF3A85" w:rsidP="006966E0">
      <w:pPr>
        <w:pStyle w:val="Listparagraf"/>
        <w:spacing w:line="276" w:lineRule="auto"/>
        <w:ind w:left="1080"/>
        <w:rPr>
          <w:rFonts w:ascii="Helvetica" w:hAnsi="Helvetica" w:cs="Helvetica"/>
          <w:color w:val="auto"/>
          <w:sz w:val="24"/>
          <w:szCs w:val="24"/>
          <w:lang w:val="en-GB"/>
        </w:rPr>
      </w:pPr>
    </w:p>
    <w:p w14:paraId="1D0E9E97" w14:textId="44E21B14" w:rsidR="00FF3A85" w:rsidRPr="008B28F7" w:rsidRDefault="00FF3A85" w:rsidP="00FF3A85">
      <w:pPr>
        <w:pStyle w:val="Listparagraf"/>
        <w:numPr>
          <w:ilvl w:val="0"/>
          <w:numId w:val="28"/>
        </w:numPr>
        <w:spacing w:line="276" w:lineRule="auto"/>
        <w:rPr>
          <w:rFonts w:ascii="Helvetica" w:hAnsi="Helvetica" w:cs="Helvetica"/>
          <w:b/>
          <w:bCs/>
          <w:color w:val="auto"/>
          <w:sz w:val="24"/>
          <w:szCs w:val="24"/>
          <w:lang w:val="en-GB"/>
        </w:rPr>
      </w:pPr>
      <w:r w:rsidRPr="008B28F7">
        <w:rPr>
          <w:rFonts w:ascii="Helvetica" w:hAnsi="Helvetica" w:cs="Helvetica"/>
          <w:b/>
          <w:bCs/>
          <w:color w:val="auto"/>
          <w:sz w:val="24"/>
          <w:szCs w:val="24"/>
          <w:lang w:val="en-GB"/>
        </w:rPr>
        <w:t>Thermostat</w:t>
      </w:r>
    </w:p>
    <w:p w14:paraId="71373439" w14:textId="0A0CDB99" w:rsidR="00FF3A85" w:rsidRPr="008B28F7" w:rsidRDefault="008B28F7" w:rsidP="00FF3A85">
      <w:pPr>
        <w:pStyle w:val="Listparagraf"/>
        <w:spacing w:line="276" w:lineRule="auto"/>
        <w:ind w:left="1080"/>
        <w:rPr>
          <w:rFonts w:ascii="Helvetica" w:hAnsi="Helvetica" w:cs="Helvetica"/>
          <w:color w:val="auto"/>
          <w:sz w:val="24"/>
          <w:szCs w:val="24"/>
          <w:lang w:val="en-GB"/>
        </w:rPr>
      </w:pPr>
      <w:r w:rsidRPr="008B28F7">
        <w:rPr>
          <w:noProof/>
          <w:color w:val="auto"/>
          <w:sz w:val="22"/>
          <w:szCs w:val="22"/>
        </w:rPr>
        <w:drawing>
          <wp:anchor distT="0" distB="0" distL="114300" distR="114300" simplePos="0" relativeHeight="251667456" behindDoc="0" locked="0" layoutInCell="1" allowOverlap="1" wp14:anchorId="19178810" wp14:editId="4232097D">
            <wp:simplePos x="0" y="0"/>
            <wp:positionH relativeFrom="margin">
              <wp:align>left</wp:align>
            </wp:positionH>
            <wp:positionV relativeFrom="paragraph">
              <wp:posOffset>1043940</wp:posOffset>
            </wp:positionV>
            <wp:extent cx="5897880" cy="1623060"/>
            <wp:effectExtent l="0" t="0" r="7620" b="0"/>
            <wp:wrapTopAndBottom/>
            <wp:docPr id="1827674871" name="Imagine 1" descr="O imagine care conține text, diagramă, Plan,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4871" name="Imagine 1" descr="O imagine care conține text, diagramă, Plan, captură de ecran&#10;&#10;Descriere generată automat"/>
                    <pic:cNvPicPr/>
                  </pic:nvPicPr>
                  <pic:blipFill rotWithShape="1">
                    <a:blip r:embed="rId22"/>
                    <a:srcRect l="20348" t="33091" r="29336" b="42290"/>
                    <a:stretch/>
                  </pic:blipFill>
                  <pic:spPr bwMode="auto">
                    <a:xfrm>
                      <a:off x="0" y="0"/>
                      <a:ext cx="5897880" cy="1623060"/>
                    </a:xfrm>
                    <a:prstGeom prst="rect">
                      <a:avLst/>
                    </a:prstGeom>
                    <a:ln>
                      <a:noFill/>
                    </a:ln>
                    <a:extLst>
                      <a:ext uri="{53640926-AAD7-44D8-BBD7-CCE9431645EC}">
                        <a14:shadowObscured xmlns:a14="http://schemas.microsoft.com/office/drawing/2010/main"/>
                      </a:ext>
                    </a:extLst>
                  </pic:spPr>
                </pic:pic>
              </a:graphicData>
            </a:graphic>
          </wp:anchor>
        </w:drawing>
      </w:r>
      <w:r w:rsidR="00FF3A85" w:rsidRPr="008B28F7">
        <w:rPr>
          <w:rFonts w:ascii="Helvetica" w:hAnsi="Helvetica" w:cs="Helvetica"/>
          <w:color w:val="auto"/>
          <w:sz w:val="24"/>
          <w:szCs w:val="24"/>
          <w:lang w:val="en-GB"/>
        </w:rPr>
        <w:t>It has as input the output from the RAM which contains the min and max values for the temperature</w:t>
      </w:r>
      <w:r w:rsidR="00FF3A85" w:rsidRPr="008B28F7">
        <w:rPr>
          <w:rFonts w:ascii="Helvetica" w:hAnsi="Helvetica" w:cs="Helvetica"/>
          <w:color w:val="auto"/>
          <w:sz w:val="24"/>
          <w:szCs w:val="24"/>
          <w:lang w:val="en-GB"/>
        </w:rPr>
        <w:t xml:space="preserve">. Its purpose is to compare the current value of the temperature, which it gets as an input from the simulation unit, with the min and max value set for the temperature. </w:t>
      </w:r>
      <w:r w:rsidRPr="008B28F7">
        <w:rPr>
          <w:rFonts w:ascii="Helvetica" w:hAnsi="Helvetica" w:cs="Helvetica"/>
          <w:color w:val="auto"/>
          <w:sz w:val="24"/>
          <w:szCs w:val="24"/>
          <w:lang w:val="en-GB"/>
        </w:rPr>
        <w:t>I</w:t>
      </w:r>
      <w:r w:rsidR="00FF3A85" w:rsidRPr="008B28F7">
        <w:rPr>
          <w:rFonts w:ascii="Helvetica" w:hAnsi="Helvetica" w:cs="Helvetica"/>
          <w:color w:val="auto"/>
          <w:sz w:val="24"/>
          <w:szCs w:val="24"/>
          <w:lang w:val="en-GB"/>
        </w:rPr>
        <w:t>t s</w:t>
      </w:r>
      <w:r w:rsidRPr="008B28F7">
        <w:rPr>
          <w:rFonts w:ascii="Helvetica" w:hAnsi="Helvetica" w:cs="Helvetica"/>
          <w:color w:val="auto"/>
          <w:sz w:val="24"/>
          <w:szCs w:val="24"/>
          <w:lang w:val="en-GB"/>
        </w:rPr>
        <w:t>ends the simulation unit the signal that makes it increase or decrease the temperature.</w:t>
      </w:r>
    </w:p>
    <w:p w14:paraId="5E84A99A" w14:textId="77777777" w:rsidR="00A26A7A" w:rsidRPr="0049637D" w:rsidRDefault="00A26A7A" w:rsidP="0049637D">
      <w:pPr>
        <w:spacing w:line="276" w:lineRule="auto"/>
        <w:rPr>
          <w:rFonts w:ascii="Helvetica" w:hAnsi="Helvetica" w:cs="Helvetica"/>
          <w:b/>
          <w:bCs/>
          <w:color w:val="auto"/>
          <w:sz w:val="24"/>
          <w:szCs w:val="24"/>
          <w:lang w:val="en-GB"/>
        </w:rPr>
      </w:pPr>
    </w:p>
    <w:p w14:paraId="5FB726C7" w14:textId="2D59865F" w:rsidR="008B28F7" w:rsidRPr="008B28F7" w:rsidRDefault="008B28F7" w:rsidP="008B28F7">
      <w:pPr>
        <w:pStyle w:val="Listparagraf"/>
        <w:numPr>
          <w:ilvl w:val="0"/>
          <w:numId w:val="28"/>
        </w:numPr>
        <w:spacing w:line="276" w:lineRule="auto"/>
        <w:rPr>
          <w:rFonts w:ascii="Helvetica" w:hAnsi="Helvetica" w:cs="Helvetica"/>
          <w:b/>
          <w:bCs/>
          <w:color w:val="auto"/>
          <w:sz w:val="24"/>
          <w:szCs w:val="24"/>
          <w:lang w:val="en-GB"/>
        </w:rPr>
      </w:pPr>
      <w:r w:rsidRPr="008B28F7">
        <w:rPr>
          <w:rFonts w:ascii="Helvetica" w:hAnsi="Helvetica" w:cs="Helvetica"/>
          <w:b/>
          <w:bCs/>
          <w:color w:val="auto"/>
          <w:sz w:val="24"/>
          <w:szCs w:val="24"/>
          <w:lang w:val="en-GB"/>
        </w:rPr>
        <w:t>Seven Segment Display</w:t>
      </w:r>
    </w:p>
    <w:p w14:paraId="4B8DECB8" w14:textId="3C266038" w:rsidR="008B28F7" w:rsidRPr="008B28F7" w:rsidRDefault="008B28F7" w:rsidP="008B28F7">
      <w:pPr>
        <w:spacing w:line="276" w:lineRule="auto"/>
        <w:ind w:left="720"/>
        <w:rPr>
          <w:rFonts w:ascii="Helvetica" w:hAnsi="Helvetica" w:cs="Helvetica"/>
          <w:color w:val="auto"/>
          <w:sz w:val="24"/>
          <w:szCs w:val="24"/>
          <w:lang w:val="en-GB"/>
        </w:rPr>
      </w:pPr>
      <w:r w:rsidRPr="008B28F7">
        <w:rPr>
          <w:rFonts w:ascii="Helvetica" w:hAnsi="Helvetica" w:cs="Helvetica"/>
          <w:color w:val="auto"/>
          <w:sz w:val="24"/>
          <w:szCs w:val="24"/>
          <w:lang w:val="en-GB"/>
        </w:rPr>
        <w:t xml:space="preserve">This component decodes the 4-bit signals that it gets from the inputs, transforming them into a 7-bit signal that can be shown on the displays on the FPGA. It also commands </w:t>
      </w:r>
      <w:r w:rsidRPr="008B28F7">
        <w:rPr>
          <w:rFonts w:ascii="Helvetica" w:hAnsi="Helvetica" w:cs="Helvetica"/>
          <w:color w:val="auto"/>
          <w:sz w:val="24"/>
          <w:szCs w:val="24"/>
          <w:lang w:val="en-GB"/>
        </w:rPr>
        <w:t xml:space="preserve">the successive </w:t>
      </w:r>
      <w:r w:rsidRPr="008B28F7">
        <w:rPr>
          <w:rFonts w:ascii="Helvetica" w:hAnsi="Helvetica" w:cs="Helvetica"/>
          <w:color w:val="auto"/>
          <w:sz w:val="24"/>
          <w:szCs w:val="24"/>
          <w:lang w:val="en-GB"/>
        </w:rPr>
        <w:t>lighting</w:t>
      </w:r>
      <w:r w:rsidRPr="008B28F7">
        <w:rPr>
          <w:rFonts w:ascii="Helvetica" w:hAnsi="Helvetica" w:cs="Helvetica"/>
          <w:color w:val="auto"/>
          <w:sz w:val="24"/>
          <w:szCs w:val="24"/>
          <w:lang w:val="en-GB"/>
        </w:rPr>
        <w:t xml:space="preserve"> of the anodes in order to simulate the continuous </w:t>
      </w:r>
      <w:r w:rsidRPr="008B28F7">
        <w:rPr>
          <w:rFonts w:ascii="Helvetica" w:hAnsi="Helvetica" w:cs="Helvetica"/>
          <w:color w:val="auto"/>
          <w:sz w:val="24"/>
          <w:szCs w:val="24"/>
          <w:lang w:val="en-GB"/>
        </w:rPr>
        <w:t>lighting</w:t>
      </w:r>
      <w:r w:rsidRPr="008B28F7">
        <w:rPr>
          <w:rFonts w:ascii="Helvetica" w:hAnsi="Helvetica" w:cs="Helvetica"/>
          <w:color w:val="auto"/>
          <w:sz w:val="24"/>
          <w:szCs w:val="24"/>
          <w:lang w:val="en-GB"/>
        </w:rPr>
        <w:t xml:space="preserve"> of all anodes.</w:t>
      </w:r>
    </w:p>
    <w:p w14:paraId="4A034B99" w14:textId="0987ED2B" w:rsidR="008B28F7" w:rsidRPr="008B28F7" w:rsidRDefault="008B28F7" w:rsidP="008B28F7">
      <w:pPr>
        <w:spacing w:line="276" w:lineRule="auto"/>
        <w:ind w:left="720"/>
        <w:rPr>
          <w:rFonts w:ascii="Helvetica" w:hAnsi="Helvetica" w:cs="Helvetica"/>
          <w:color w:val="auto"/>
          <w:sz w:val="22"/>
          <w:szCs w:val="22"/>
          <w:lang w:val="en-GB"/>
        </w:rPr>
      </w:pPr>
      <w:r>
        <w:rPr>
          <w:noProof/>
        </w:rPr>
        <w:drawing>
          <wp:inline distT="0" distB="0" distL="0" distR="0" wp14:anchorId="3EA235A1" wp14:editId="5C9FD179">
            <wp:extent cx="5732145" cy="2324735"/>
            <wp:effectExtent l="0" t="0" r="1905" b="0"/>
            <wp:docPr id="8" name="Imagine 1" descr="O imagine care conține Color, Dreptunghi, captură de ecran, Paralel&#10;&#10;Descriere generată automat"/>
            <wp:cNvGraphicFramePr/>
            <a:graphic xmlns:a="http://schemas.openxmlformats.org/drawingml/2006/main">
              <a:graphicData uri="http://schemas.openxmlformats.org/drawingml/2006/picture">
                <pic:pic xmlns:pic="http://schemas.openxmlformats.org/drawingml/2006/picture">
                  <pic:nvPicPr>
                    <pic:cNvPr id="8" name="Imagine 1" descr="O imagine care conține Color, Dreptunghi, captură de ecran, Paralel&#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5732145" cy="2324735"/>
                    </a:xfrm>
                    <a:prstGeom prst="rect">
                      <a:avLst/>
                    </a:prstGeom>
                  </pic:spPr>
                </pic:pic>
              </a:graphicData>
            </a:graphic>
          </wp:inline>
        </w:drawing>
      </w:r>
    </w:p>
    <w:p w14:paraId="339DE86A" w14:textId="77777777" w:rsidR="008B28F7" w:rsidRDefault="008B28F7" w:rsidP="00FF3A85">
      <w:pPr>
        <w:pStyle w:val="Listparagraf"/>
        <w:spacing w:line="276" w:lineRule="auto"/>
        <w:ind w:left="1080"/>
        <w:rPr>
          <w:rFonts w:ascii="Helvetica" w:hAnsi="Helvetica" w:cs="Helvetica"/>
          <w:color w:val="auto"/>
          <w:sz w:val="22"/>
          <w:szCs w:val="22"/>
          <w:lang w:val="en-GB"/>
        </w:rPr>
      </w:pPr>
    </w:p>
    <w:p w14:paraId="53235312" w14:textId="77777777" w:rsidR="0049637D" w:rsidRDefault="0049637D" w:rsidP="0049637D">
      <w:pPr>
        <w:pStyle w:val="Titlu1"/>
        <w:rPr>
          <w:rFonts w:ascii="Helvetica" w:hAnsi="Helvetica" w:cs="Helvetica"/>
        </w:rPr>
      </w:pPr>
    </w:p>
    <w:p w14:paraId="08A8C99A" w14:textId="77777777" w:rsidR="0049637D" w:rsidRPr="0049637D" w:rsidRDefault="0049637D" w:rsidP="0049637D"/>
    <w:p w14:paraId="62814E63" w14:textId="2DC26D87" w:rsidR="00573981" w:rsidRPr="00573981" w:rsidRDefault="00573981" w:rsidP="00573981">
      <w:pPr>
        <w:pStyle w:val="Titlu1"/>
        <w:numPr>
          <w:ilvl w:val="0"/>
          <w:numId w:val="26"/>
        </w:numPr>
        <w:ind w:left="0" w:firstLine="0"/>
        <w:rPr>
          <w:rFonts w:ascii="Helvetica" w:hAnsi="Helvetica" w:cs="Helvetica"/>
          <w:b/>
          <w:bCs/>
        </w:rPr>
      </w:pPr>
      <w:r w:rsidRPr="00573981">
        <w:rPr>
          <w:rFonts w:ascii="Helvetica" w:hAnsi="Helvetica" w:cs="Helvetica"/>
          <w:b/>
          <w:bCs/>
        </w:rPr>
        <w:lastRenderedPageBreak/>
        <w:t>State Diagram</w:t>
      </w:r>
    </w:p>
    <w:p w14:paraId="7F132AE3" w14:textId="77777777" w:rsidR="006462DA" w:rsidRPr="006462DA" w:rsidRDefault="006462DA" w:rsidP="006462DA">
      <w:pPr>
        <w:ind w:firstLine="360"/>
        <w:rPr>
          <w:rFonts w:ascii="Helvetica" w:hAnsi="Helvetica" w:cs="Helvetica"/>
          <w:color w:val="auto"/>
          <w:sz w:val="24"/>
          <w:szCs w:val="32"/>
        </w:rPr>
      </w:pPr>
      <w:r w:rsidRPr="006462DA">
        <w:rPr>
          <w:rFonts w:ascii="Helvetica" w:hAnsi="Helvetica" w:cs="Helvetica"/>
          <w:color w:val="auto"/>
          <w:sz w:val="24"/>
          <w:szCs w:val="32"/>
        </w:rPr>
        <w:t xml:space="preserve">The state diagram is </w:t>
      </w:r>
      <w:r w:rsidRPr="006462DA">
        <w:rPr>
          <w:rFonts w:ascii="Helvetica" w:hAnsi="Helvetica" w:cs="Helvetica"/>
          <w:b/>
          <w:color w:val="auto"/>
          <w:sz w:val="24"/>
          <w:szCs w:val="32"/>
        </w:rPr>
        <w:t>not a flow chart</w:t>
      </w:r>
      <w:r w:rsidRPr="006462DA">
        <w:rPr>
          <w:rFonts w:ascii="Helvetica" w:hAnsi="Helvetica" w:cs="Helvetica"/>
          <w:color w:val="auto"/>
          <w:sz w:val="24"/>
          <w:szCs w:val="32"/>
        </w:rPr>
        <w:t>, but represents the control part, the decision part of any algorithm, and it can then be implemented directly in VHDL if done correctly.</w:t>
      </w:r>
    </w:p>
    <w:p w14:paraId="5D5D65A7" w14:textId="60FA3729" w:rsidR="006462DA" w:rsidRPr="006462DA" w:rsidRDefault="006462DA" w:rsidP="006462DA">
      <w:pPr>
        <w:ind w:firstLine="360"/>
        <w:rPr>
          <w:rFonts w:ascii="Helvetica" w:hAnsi="Helvetica" w:cs="Helvetica"/>
          <w:color w:val="auto"/>
          <w:sz w:val="24"/>
          <w:szCs w:val="32"/>
        </w:rPr>
      </w:pPr>
      <w:r w:rsidRPr="006462DA">
        <w:rPr>
          <w:rFonts w:ascii="Helvetica" w:hAnsi="Helvetica" w:cs="Helvetica"/>
          <w:b/>
          <w:color w:val="auto"/>
          <w:sz w:val="24"/>
          <w:szCs w:val="32"/>
        </w:rPr>
        <w:t xml:space="preserve">States </w:t>
      </w:r>
      <w:r w:rsidRPr="006462DA">
        <w:rPr>
          <w:rFonts w:ascii="Helvetica" w:hAnsi="Helvetica" w:cs="Helvetica"/>
          <w:color w:val="auto"/>
          <w:sz w:val="24"/>
          <w:szCs w:val="32"/>
        </w:rPr>
        <w:t xml:space="preserve">are represented by </w:t>
      </w:r>
      <w:r w:rsidRPr="006462DA">
        <w:rPr>
          <w:noProof/>
          <w:color w:val="auto"/>
          <w:szCs w:val="24"/>
        </w:rPr>
        <w:drawing>
          <wp:inline distT="114300" distB="114300" distL="114300" distR="114300" wp14:anchorId="3411B3E4" wp14:editId="262F0F91">
            <wp:extent cx="352425" cy="3524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52425" cy="352425"/>
                    </a:xfrm>
                    <a:prstGeom prst="rect">
                      <a:avLst/>
                    </a:prstGeom>
                    <a:ln/>
                  </pic:spPr>
                </pic:pic>
              </a:graphicData>
            </a:graphic>
          </wp:inline>
        </w:drawing>
      </w:r>
      <w:r w:rsidRPr="006462DA">
        <w:rPr>
          <w:rFonts w:ascii="Helvetica" w:hAnsi="Helvetica" w:cs="Helvetica"/>
          <w:color w:val="auto"/>
          <w:sz w:val="24"/>
          <w:szCs w:val="32"/>
        </w:rPr>
        <w:t>. A state represents a moment of time (a period).</w:t>
      </w:r>
    </w:p>
    <w:p w14:paraId="0E2EEB17" w14:textId="53D6AE70" w:rsidR="006462DA" w:rsidRPr="006462DA" w:rsidRDefault="006462DA" w:rsidP="006462DA">
      <w:pPr>
        <w:ind w:firstLine="360"/>
        <w:rPr>
          <w:rFonts w:ascii="Helvetica" w:hAnsi="Helvetica" w:cs="Helvetica"/>
          <w:color w:val="auto"/>
          <w:sz w:val="24"/>
          <w:szCs w:val="32"/>
        </w:rPr>
      </w:pPr>
      <w:r w:rsidRPr="006462DA">
        <w:rPr>
          <w:rFonts w:ascii="Helvetica" w:hAnsi="Helvetica" w:cs="Helvetica"/>
          <w:color w:val="auto"/>
          <w:sz w:val="24"/>
          <w:szCs w:val="32"/>
        </w:rPr>
        <w:t xml:space="preserve">The </w:t>
      </w:r>
      <w:r w:rsidRPr="006462DA">
        <w:rPr>
          <w:rFonts w:ascii="Helvetica" w:hAnsi="Helvetica" w:cs="Helvetica"/>
          <w:b/>
          <w:color w:val="auto"/>
          <w:sz w:val="24"/>
          <w:szCs w:val="32"/>
        </w:rPr>
        <w:t xml:space="preserve">decisions </w:t>
      </w:r>
      <w:r w:rsidRPr="006462DA">
        <w:rPr>
          <w:rFonts w:ascii="Helvetica" w:hAnsi="Helvetica" w:cs="Helvetica"/>
          <w:color w:val="auto"/>
          <w:sz w:val="24"/>
          <w:szCs w:val="32"/>
        </w:rPr>
        <w:t xml:space="preserve">made in each state are represented by </w:t>
      </w:r>
      <w:r w:rsidRPr="006462DA">
        <w:rPr>
          <w:noProof/>
          <w:color w:val="auto"/>
          <w:szCs w:val="24"/>
        </w:rPr>
        <w:drawing>
          <wp:inline distT="114300" distB="114300" distL="114300" distR="114300" wp14:anchorId="7674EA11" wp14:editId="7E447772">
            <wp:extent cx="400050" cy="4667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00050" cy="466725"/>
                    </a:xfrm>
                    <a:prstGeom prst="rect">
                      <a:avLst/>
                    </a:prstGeom>
                    <a:ln/>
                  </pic:spPr>
                </pic:pic>
              </a:graphicData>
            </a:graphic>
          </wp:inline>
        </w:drawing>
      </w:r>
    </w:p>
    <w:p w14:paraId="5D56B029" w14:textId="32DABFB5" w:rsidR="00A26A7A" w:rsidRPr="00A26A7A" w:rsidRDefault="0049637D" w:rsidP="00A26A7A">
      <w:pPr>
        <w:ind w:firstLine="360"/>
        <w:rPr>
          <w:rFonts w:ascii="Helvetica" w:hAnsi="Helvetica" w:cs="Helvetica"/>
          <w:color w:val="auto"/>
          <w:sz w:val="24"/>
          <w:szCs w:val="32"/>
        </w:rPr>
      </w:pPr>
      <w:r>
        <w:rPr>
          <w:rFonts w:ascii="Helvetica" w:hAnsi="Helvetica" w:cs="Helvetica"/>
          <w:noProof/>
          <w:color w:val="auto"/>
          <w:sz w:val="22"/>
          <w:szCs w:val="22"/>
          <w:lang w:val="en-GB"/>
        </w:rPr>
        <w:drawing>
          <wp:anchor distT="0" distB="0" distL="114300" distR="114300" simplePos="0" relativeHeight="251668480" behindDoc="0" locked="0" layoutInCell="1" allowOverlap="1" wp14:anchorId="61BD1E90" wp14:editId="52CFC281">
            <wp:simplePos x="0" y="0"/>
            <wp:positionH relativeFrom="margin">
              <wp:align>left</wp:align>
            </wp:positionH>
            <wp:positionV relativeFrom="paragraph">
              <wp:posOffset>823051</wp:posOffset>
            </wp:positionV>
            <wp:extent cx="6673850" cy="6062980"/>
            <wp:effectExtent l="0" t="0" r="0" b="0"/>
            <wp:wrapTopAndBottom/>
            <wp:docPr id="23135623" name="Imagine 2" descr="O imagine care conține captură de ecran, cerc, Grafic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5623" name="Imagine 2" descr="O imagine care conține captură de ecran, cerc, Grafică, proiectare&#10;&#10;Descriere generată automat"/>
                    <pic:cNvPicPr/>
                  </pic:nvPicPr>
                  <pic:blipFill>
                    <a:blip r:embed="rId26"/>
                    <a:stretch>
                      <a:fillRect/>
                    </a:stretch>
                  </pic:blipFill>
                  <pic:spPr>
                    <a:xfrm>
                      <a:off x="0" y="0"/>
                      <a:ext cx="6687331" cy="6075310"/>
                    </a:xfrm>
                    <a:prstGeom prst="rect">
                      <a:avLst/>
                    </a:prstGeom>
                  </pic:spPr>
                </pic:pic>
              </a:graphicData>
            </a:graphic>
            <wp14:sizeRelH relativeFrom="margin">
              <wp14:pctWidth>0</wp14:pctWidth>
            </wp14:sizeRelH>
            <wp14:sizeRelV relativeFrom="margin">
              <wp14:pctHeight>0</wp14:pctHeight>
            </wp14:sizeRelV>
          </wp:anchor>
        </w:drawing>
      </w:r>
      <w:r w:rsidR="006462DA" w:rsidRPr="006462DA">
        <w:rPr>
          <w:rFonts w:ascii="Helvetica" w:hAnsi="Helvetica" w:cs="Helvetica"/>
          <w:color w:val="auto"/>
          <w:sz w:val="24"/>
          <w:szCs w:val="24"/>
        </w:rPr>
        <w:t xml:space="preserve">The </w:t>
      </w:r>
      <w:r w:rsidR="006462DA" w:rsidRPr="006462DA">
        <w:rPr>
          <w:rFonts w:ascii="Helvetica" w:hAnsi="Helvetica" w:cs="Helvetica"/>
          <w:b/>
          <w:color w:val="auto"/>
          <w:sz w:val="24"/>
          <w:szCs w:val="24"/>
        </w:rPr>
        <w:t xml:space="preserve">outputs </w:t>
      </w:r>
      <w:r w:rsidR="006462DA" w:rsidRPr="006462DA">
        <w:rPr>
          <w:rFonts w:ascii="Helvetica" w:hAnsi="Helvetica" w:cs="Helvetica"/>
          <w:color w:val="auto"/>
          <w:sz w:val="24"/>
          <w:szCs w:val="24"/>
        </w:rPr>
        <w:t xml:space="preserve">generated in each state are represented by </w:t>
      </w:r>
      <w:r w:rsidR="006462DA" w:rsidRPr="006462DA">
        <w:rPr>
          <w:noProof/>
          <w:color w:val="auto"/>
        </w:rPr>
        <w:drawing>
          <wp:inline distT="114300" distB="114300" distL="114300" distR="114300" wp14:anchorId="23A75890" wp14:editId="65FD416F">
            <wp:extent cx="1019175" cy="35242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019175" cy="352425"/>
                    </a:xfrm>
                    <a:prstGeom prst="rect">
                      <a:avLst/>
                    </a:prstGeom>
                    <a:ln/>
                  </pic:spPr>
                </pic:pic>
              </a:graphicData>
            </a:graphic>
          </wp:inline>
        </w:drawing>
      </w:r>
      <w:r w:rsidR="006462DA" w:rsidRPr="006462DA">
        <w:rPr>
          <w:rFonts w:ascii="Helvetica" w:hAnsi="Helvetica" w:cs="Helvetica"/>
          <w:color w:val="auto"/>
          <w:sz w:val="24"/>
          <w:szCs w:val="24"/>
        </w:rPr>
        <w:t>. Inside the rectangle are the outputs that are true at that time.</w:t>
      </w:r>
    </w:p>
    <w:p w14:paraId="3C995FB4" w14:textId="7EBB8F9A" w:rsidR="00A26A7A" w:rsidRDefault="00A26A7A" w:rsidP="00FF3A85">
      <w:pPr>
        <w:pStyle w:val="Listparagraf"/>
        <w:spacing w:line="276" w:lineRule="auto"/>
        <w:ind w:left="1080"/>
        <w:rPr>
          <w:rFonts w:ascii="Helvetica" w:hAnsi="Helvetica" w:cs="Helvetica"/>
          <w:color w:val="auto"/>
          <w:sz w:val="22"/>
          <w:szCs w:val="22"/>
          <w:lang w:val="en-GB"/>
        </w:rPr>
      </w:pPr>
    </w:p>
    <w:p w14:paraId="0F85689B" w14:textId="4B2F1CD7" w:rsidR="00A26A7A" w:rsidRDefault="00A26A7A" w:rsidP="00FF3A85">
      <w:pPr>
        <w:pStyle w:val="Listparagraf"/>
        <w:spacing w:line="276" w:lineRule="auto"/>
        <w:ind w:left="1080"/>
        <w:rPr>
          <w:rFonts w:ascii="Helvetica" w:hAnsi="Helvetica" w:cs="Helvetica"/>
          <w:color w:val="auto"/>
          <w:sz w:val="22"/>
          <w:szCs w:val="22"/>
          <w:lang w:val="en-GB"/>
        </w:rPr>
      </w:pPr>
    </w:p>
    <w:p w14:paraId="10D5DE3D" w14:textId="77777777" w:rsidR="00A26A7A" w:rsidRDefault="00A26A7A" w:rsidP="00FF3A85">
      <w:pPr>
        <w:pStyle w:val="Listparagraf"/>
        <w:spacing w:line="276" w:lineRule="auto"/>
        <w:ind w:left="1080"/>
        <w:rPr>
          <w:rFonts w:ascii="Helvetica" w:hAnsi="Helvetica" w:cs="Helvetica"/>
          <w:color w:val="auto"/>
          <w:sz w:val="22"/>
          <w:szCs w:val="22"/>
          <w:lang w:val="en-GB"/>
        </w:rPr>
      </w:pPr>
    </w:p>
    <w:p w14:paraId="71286CDB" w14:textId="77777777" w:rsidR="00A26A7A" w:rsidRDefault="00A26A7A" w:rsidP="00FF3A85">
      <w:pPr>
        <w:pStyle w:val="Listparagraf"/>
        <w:spacing w:line="276" w:lineRule="auto"/>
        <w:ind w:left="1080"/>
        <w:rPr>
          <w:rFonts w:ascii="Helvetica" w:hAnsi="Helvetica" w:cs="Helvetica"/>
          <w:color w:val="auto"/>
          <w:sz w:val="22"/>
          <w:szCs w:val="22"/>
          <w:lang w:val="en-GB"/>
        </w:rPr>
      </w:pPr>
    </w:p>
    <w:p w14:paraId="28FAE69B" w14:textId="725D112C" w:rsidR="00A26A7A" w:rsidRPr="00573981" w:rsidRDefault="00573981" w:rsidP="00573981">
      <w:pPr>
        <w:pStyle w:val="Titlu1"/>
        <w:numPr>
          <w:ilvl w:val="0"/>
          <w:numId w:val="26"/>
        </w:numPr>
        <w:ind w:left="0" w:firstLine="0"/>
        <w:rPr>
          <w:rFonts w:ascii="Helvetica" w:hAnsi="Helvetica" w:cs="Helvetica"/>
          <w:b/>
          <w:bCs/>
        </w:rPr>
      </w:pPr>
      <w:bookmarkStart w:id="8" w:name="_Toc136426137"/>
      <w:r w:rsidRPr="00573981">
        <w:rPr>
          <w:rFonts w:ascii="Helvetica" w:hAnsi="Helvetica" w:cs="Helvetica"/>
          <w:b/>
          <w:bCs/>
        </w:rPr>
        <w:lastRenderedPageBreak/>
        <w:t>De</w:t>
      </w:r>
      <w:r w:rsidR="0049637D" w:rsidRPr="00573981">
        <w:rPr>
          <w:rFonts w:ascii="Helvetica" w:hAnsi="Helvetica" w:cs="Helvetica"/>
          <w:b/>
          <w:bCs/>
          <w:noProof/>
        </w:rPr>
        <w:drawing>
          <wp:anchor distT="0" distB="0" distL="114300" distR="114300" simplePos="0" relativeHeight="251669504" behindDoc="0" locked="0" layoutInCell="1" allowOverlap="1" wp14:anchorId="2E216572" wp14:editId="4ABCB051">
            <wp:simplePos x="0" y="0"/>
            <wp:positionH relativeFrom="margin">
              <wp:align>right</wp:align>
            </wp:positionH>
            <wp:positionV relativeFrom="paragraph">
              <wp:posOffset>461101</wp:posOffset>
            </wp:positionV>
            <wp:extent cx="6649720" cy="4262755"/>
            <wp:effectExtent l="0" t="0" r="0" b="4445"/>
            <wp:wrapTopAndBottom/>
            <wp:docPr id="789541934" name="Imagine 1" descr="O imagine care conține text, diagramă, Plan, schemat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1934" name="Imagine 1" descr="O imagine care conține text, diagramă, Plan, schematic&#10;&#10;Descriere generată automat"/>
                    <pic:cNvPicPr/>
                  </pic:nvPicPr>
                  <pic:blipFill rotWithShape="1">
                    <a:blip r:embed="rId28"/>
                    <a:srcRect l="598" t="6856" r="29072" b="29982"/>
                    <a:stretch/>
                  </pic:blipFill>
                  <pic:spPr bwMode="auto">
                    <a:xfrm>
                      <a:off x="0" y="0"/>
                      <a:ext cx="6649720" cy="426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
      <w:r w:rsidRPr="00573981">
        <w:rPr>
          <w:rFonts w:ascii="Helvetica" w:hAnsi="Helvetica" w:cs="Helvetica"/>
          <w:b/>
          <w:bCs/>
        </w:rPr>
        <w:t>tailed diagram of the project</w:t>
      </w:r>
    </w:p>
    <w:p w14:paraId="6A540BE9" w14:textId="0A78F34B" w:rsidR="008B28F7" w:rsidRDefault="008B28F7" w:rsidP="00FF3A85">
      <w:pPr>
        <w:pStyle w:val="Listparagraf"/>
        <w:spacing w:line="276" w:lineRule="auto"/>
        <w:ind w:left="1080"/>
        <w:rPr>
          <w:rFonts w:ascii="Helvetica" w:hAnsi="Helvetica" w:cs="Helvetica"/>
          <w:color w:val="auto"/>
          <w:sz w:val="22"/>
          <w:szCs w:val="22"/>
          <w:lang w:val="en-GB"/>
        </w:rPr>
      </w:pPr>
    </w:p>
    <w:p w14:paraId="7A940CA0" w14:textId="3E1FA6EE" w:rsidR="00E24999" w:rsidRPr="00573981" w:rsidRDefault="00E24999" w:rsidP="00E24999">
      <w:pPr>
        <w:pStyle w:val="Titlu1"/>
        <w:numPr>
          <w:ilvl w:val="0"/>
          <w:numId w:val="26"/>
        </w:numPr>
        <w:ind w:left="0" w:firstLine="0"/>
        <w:rPr>
          <w:rFonts w:ascii="Helvetica" w:hAnsi="Helvetica" w:cs="Helvetica"/>
          <w:b/>
          <w:bCs/>
        </w:rPr>
      </w:pPr>
      <w:bookmarkStart w:id="9" w:name="_Toc136426138"/>
      <w:r w:rsidRPr="00573981">
        <w:rPr>
          <w:rFonts w:ascii="Helvetica" w:hAnsi="Helvetica" w:cs="Helvetica"/>
          <w:b/>
          <w:bCs/>
        </w:rPr>
        <w:t>User manual</w:t>
      </w:r>
      <w:bookmarkEnd w:id="9"/>
    </w:p>
    <w:p w14:paraId="5E7EBB03" w14:textId="721AC14F" w:rsidR="00E24999" w:rsidRDefault="00E24999" w:rsidP="000B4BB7">
      <w:pPr>
        <w:spacing w:line="276" w:lineRule="auto"/>
        <w:ind w:left="709" w:firstLine="709"/>
        <w:rPr>
          <w:rFonts w:ascii="Helvetica" w:hAnsi="Helvetica" w:cs="Helvetica"/>
          <w:color w:val="auto"/>
          <w:sz w:val="24"/>
          <w:szCs w:val="24"/>
        </w:rPr>
      </w:pPr>
      <w:r w:rsidRPr="000B4BB7">
        <w:rPr>
          <w:rFonts w:ascii="Helvetica" w:hAnsi="Helvetica" w:cs="Helvetica"/>
          <w:color w:val="auto"/>
          <w:sz w:val="24"/>
          <w:szCs w:val="24"/>
        </w:rPr>
        <w:t xml:space="preserve">After plugging in the FPGA board, the user must </w:t>
      </w:r>
      <w:r w:rsidR="000B4BB7" w:rsidRPr="000B4BB7">
        <w:rPr>
          <w:rFonts w:ascii="Helvetica" w:hAnsi="Helvetica" w:cs="Helvetica"/>
          <w:color w:val="auto"/>
          <w:sz w:val="24"/>
          <w:szCs w:val="24"/>
        </w:rPr>
        <w:t xml:space="preserve">switch the reset to 0 and then to 1 for the </w:t>
      </w:r>
      <w:r w:rsidR="000B4BB7">
        <w:rPr>
          <w:rFonts w:ascii="Helvetica" w:hAnsi="Helvetica" w:cs="Helvetica"/>
          <w:color w:val="auto"/>
          <w:sz w:val="24"/>
          <w:szCs w:val="24"/>
        </w:rPr>
        <w:t>thermostat to start functioning.</w:t>
      </w:r>
    </w:p>
    <w:p w14:paraId="1D46ED13" w14:textId="74FC5E29" w:rsidR="000B4BB7" w:rsidRDefault="000B4BB7" w:rsidP="000B4BB7">
      <w:pPr>
        <w:spacing w:line="276" w:lineRule="auto"/>
        <w:ind w:left="709" w:firstLine="709"/>
        <w:rPr>
          <w:rFonts w:ascii="Helvetica" w:hAnsi="Helvetica" w:cs="Helvetica"/>
          <w:color w:val="auto"/>
          <w:sz w:val="24"/>
          <w:szCs w:val="24"/>
          <w:lang w:val="en-GB"/>
        </w:rPr>
      </w:pPr>
      <w:r>
        <w:rPr>
          <w:rFonts w:ascii="Helvetica" w:hAnsi="Helvetica" w:cs="Helvetica"/>
          <w:color w:val="auto"/>
          <w:sz w:val="24"/>
          <w:szCs w:val="24"/>
          <w:lang w:val="en-GB"/>
        </w:rPr>
        <w:t>If the “set_hour” switch is set to 0, then, on the first four digits of the display will appear the current hour and minutes that start from 00:00 after the reset. On the next 2 digits of the display will appear the current temperature that starts from 5 after the reset and oscillates between the minimum and maximum temperature.</w:t>
      </w:r>
    </w:p>
    <w:p w14:paraId="046823DB" w14:textId="2A343212" w:rsidR="0049637D" w:rsidRDefault="000B4BB7" w:rsidP="0049637D">
      <w:pPr>
        <w:spacing w:line="276" w:lineRule="auto"/>
        <w:ind w:left="709" w:firstLine="709"/>
        <w:rPr>
          <w:rFonts w:ascii="Helvetica" w:hAnsi="Helvetica" w:cs="Helvetica"/>
          <w:color w:val="auto"/>
          <w:sz w:val="24"/>
          <w:szCs w:val="24"/>
          <w:lang w:val="en-GB"/>
        </w:rPr>
      </w:pPr>
      <w:r>
        <w:rPr>
          <w:rFonts w:ascii="Helvetica" w:hAnsi="Helvetica" w:cs="Helvetica"/>
          <w:color w:val="auto"/>
          <w:sz w:val="24"/>
          <w:szCs w:val="24"/>
          <w:lang w:val="en-GB"/>
        </w:rPr>
        <w:t xml:space="preserve">If the user sets the “set_hour” switch to 1, he will be able to change the minimum and maximum values for each hour. At first, he can increase the hour (shown on the first two digits of the display) using the up button or decrease it using the down button. After he gets to the hour that he wants to modify the values for, he presses the ok button and now he is able to change the minimum value for the </w:t>
      </w:r>
      <w:r w:rsidR="0049637D">
        <w:rPr>
          <w:rFonts w:ascii="Helvetica" w:hAnsi="Helvetica" w:cs="Helvetica"/>
          <w:color w:val="auto"/>
          <w:sz w:val="24"/>
          <w:szCs w:val="24"/>
          <w:lang w:val="en-GB"/>
        </w:rPr>
        <w:t>temperature (</w:t>
      </w:r>
      <w:r>
        <w:rPr>
          <w:rFonts w:ascii="Helvetica" w:hAnsi="Helvetica" w:cs="Helvetica"/>
          <w:color w:val="auto"/>
          <w:sz w:val="24"/>
          <w:szCs w:val="24"/>
          <w:lang w:val="en-GB"/>
        </w:rPr>
        <w:t xml:space="preserve">shown on the digits 3 and 4 </w:t>
      </w:r>
      <w:r w:rsidR="0049637D">
        <w:rPr>
          <w:rFonts w:ascii="Helvetica" w:hAnsi="Helvetica" w:cs="Helvetica"/>
          <w:color w:val="auto"/>
          <w:sz w:val="24"/>
          <w:szCs w:val="24"/>
          <w:lang w:val="en-GB"/>
        </w:rPr>
        <w:t>on the display)</w:t>
      </w:r>
      <w:r>
        <w:rPr>
          <w:rFonts w:ascii="Helvetica" w:hAnsi="Helvetica" w:cs="Helvetica"/>
          <w:color w:val="auto"/>
          <w:sz w:val="24"/>
          <w:szCs w:val="24"/>
          <w:lang w:val="en-GB"/>
        </w:rPr>
        <w:t xml:space="preserve"> in the same way he changed the hour. After pressing ok again, he can change the maximum value for the </w:t>
      </w:r>
      <w:r w:rsidR="0049637D">
        <w:rPr>
          <w:rFonts w:ascii="Helvetica" w:hAnsi="Helvetica" w:cs="Helvetica"/>
          <w:color w:val="auto"/>
          <w:sz w:val="24"/>
          <w:szCs w:val="24"/>
          <w:lang w:val="en-GB"/>
        </w:rPr>
        <w:t>temperature (shown on the digits 5 and 6 on the display)</w:t>
      </w:r>
      <w:r>
        <w:rPr>
          <w:rFonts w:ascii="Helvetica" w:hAnsi="Helvetica" w:cs="Helvetica"/>
          <w:color w:val="auto"/>
          <w:sz w:val="24"/>
          <w:szCs w:val="24"/>
          <w:lang w:val="en-GB"/>
        </w:rPr>
        <w:t>. After switching the “set_hour” back to 0 we will observe that the current temperature oscillates between the new values.</w:t>
      </w:r>
    </w:p>
    <w:p w14:paraId="364C517C" w14:textId="3F25DC10" w:rsidR="0049637D" w:rsidRDefault="0049637D" w:rsidP="0049637D">
      <w:pPr>
        <w:spacing w:line="276" w:lineRule="auto"/>
        <w:ind w:left="709" w:firstLine="709"/>
        <w:rPr>
          <w:rFonts w:ascii="Helvetica" w:hAnsi="Helvetica" w:cs="Helvetica"/>
          <w:color w:val="auto"/>
          <w:sz w:val="24"/>
          <w:szCs w:val="24"/>
          <w:lang w:val="en-GB"/>
        </w:rPr>
      </w:pPr>
    </w:p>
    <w:p w14:paraId="05310CF9" w14:textId="77777777" w:rsidR="0049637D" w:rsidRPr="0049637D" w:rsidRDefault="0049637D" w:rsidP="0049637D">
      <w:pPr>
        <w:spacing w:line="276" w:lineRule="auto"/>
        <w:ind w:left="709" w:firstLine="709"/>
        <w:rPr>
          <w:rFonts w:ascii="Helvetica" w:hAnsi="Helvetica" w:cs="Helvetica"/>
          <w:color w:val="auto"/>
          <w:sz w:val="24"/>
          <w:szCs w:val="24"/>
          <w:lang w:val="en-GB"/>
        </w:rPr>
      </w:pPr>
    </w:p>
    <w:p w14:paraId="0F415248" w14:textId="0AA243A9" w:rsidR="00127432" w:rsidRPr="00127432" w:rsidRDefault="00347E73" w:rsidP="00127432">
      <w:pPr>
        <w:pStyle w:val="Titlu1"/>
        <w:numPr>
          <w:ilvl w:val="0"/>
          <w:numId w:val="26"/>
        </w:numPr>
        <w:ind w:left="0" w:firstLine="0"/>
        <w:rPr>
          <w:rFonts w:ascii="Helvetica" w:hAnsi="Helvetica" w:cs="Helvetica"/>
          <w:color w:val="auto"/>
        </w:rPr>
      </w:pPr>
      <w:bookmarkStart w:id="10" w:name="_Toc136426139"/>
      <w:r w:rsidRPr="00573981">
        <w:rPr>
          <w:rFonts w:ascii="Helvetica" w:hAnsi="Helvetica" w:cs="Helvetica"/>
          <w:b/>
          <w:bCs/>
          <w:noProof/>
          <w:color w:val="auto"/>
          <w:sz w:val="24"/>
          <w:szCs w:val="24"/>
          <w:lang w:val="en-GB"/>
        </w:rPr>
        <w:lastRenderedPageBreak/>
        <mc:AlternateContent>
          <mc:Choice Requires="wpi">
            <w:drawing>
              <wp:anchor distT="0" distB="0" distL="114300" distR="114300" simplePos="0" relativeHeight="251802624" behindDoc="0" locked="0" layoutInCell="1" allowOverlap="1" wp14:anchorId="3DE851B8" wp14:editId="315179C2">
                <wp:simplePos x="0" y="0"/>
                <wp:positionH relativeFrom="column">
                  <wp:posOffset>822325</wp:posOffset>
                </wp:positionH>
                <wp:positionV relativeFrom="paragraph">
                  <wp:posOffset>2601595</wp:posOffset>
                </wp:positionV>
                <wp:extent cx="5394215" cy="1654175"/>
                <wp:effectExtent l="38100" t="38100" r="54610" b="41275"/>
                <wp:wrapNone/>
                <wp:docPr id="311160720" name="Cerneală 148"/>
                <wp:cNvGraphicFramePr/>
                <a:graphic xmlns:a="http://schemas.openxmlformats.org/drawingml/2006/main">
                  <a:graphicData uri="http://schemas.microsoft.com/office/word/2010/wordprocessingInk">
                    <w14:contentPart bwMode="auto" r:id="rId29">
                      <w14:nvContentPartPr>
                        <w14:cNvContentPartPr/>
                      </w14:nvContentPartPr>
                      <w14:xfrm>
                        <a:off x="0" y="0"/>
                        <a:ext cx="5394215" cy="1654175"/>
                      </w14:xfrm>
                    </w14:contentPart>
                  </a:graphicData>
                </a:graphic>
              </wp:anchor>
            </w:drawing>
          </mc:Choice>
          <mc:Fallback>
            <w:pict>
              <v:shapetype w14:anchorId="7884C4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48" o:spid="_x0000_s1026" type="#_x0000_t75" style="position:absolute;margin-left:64.05pt;margin-top:204.15pt;width:426.2pt;height:131.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">
                <v:imagedata r:id="rId30"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752448" behindDoc="0" locked="0" layoutInCell="1" allowOverlap="1" wp14:anchorId="5D209D10" wp14:editId="2907F467">
                <wp:simplePos x="0" y="0"/>
                <wp:positionH relativeFrom="column">
                  <wp:posOffset>4602480</wp:posOffset>
                </wp:positionH>
                <wp:positionV relativeFrom="paragraph">
                  <wp:posOffset>2011045</wp:posOffset>
                </wp:positionV>
                <wp:extent cx="1708400" cy="972360"/>
                <wp:effectExtent l="38100" t="38100" r="44450" b="56515"/>
                <wp:wrapNone/>
                <wp:docPr id="1816793068" name="Cerneală 99"/>
                <wp:cNvGraphicFramePr/>
                <a:graphic xmlns:a="http://schemas.openxmlformats.org/drawingml/2006/main">
                  <a:graphicData uri="http://schemas.microsoft.com/office/word/2010/wordprocessingInk">
                    <w14:contentPart bwMode="auto" r:id="rId31">
                      <w14:nvContentPartPr>
                        <w14:cNvContentPartPr/>
                      </w14:nvContentPartPr>
                      <w14:xfrm>
                        <a:off x="0" y="0"/>
                        <a:ext cx="1708400" cy="972360"/>
                      </w14:xfrm>
                    </w14:contentPart>
                  </a:graphicData>
                </a:graphic>
              </wp:anchor>
            </w:drawing>
          </mc:Choice>
          <mc:Fallback>
            <w:pict>
              <v:shape w14:anchorId="3385508B" id="Cerneală 99" o:spid="_x0000_s1026" type="#_x0000_t75" style="position:absolute;margin-left:361.7pt;margin-top:157.65pt;width:135.9pt;height:77.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">
                <v:imagedata r:id="rId32"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706368" behindDoc="0" locked="0" layoutInCell="1" allowOverlap="1" wp14:anchorId="17951E43" wp14:editId="101052EE">
                <wp:simplePos x="0" y="0"/>
                <wp:positionH relativeFrom="column">
                  <wp:posOffset>1256030</wp:posOffset>
                </wp:positionH>
                <wp:positionV relativeFrom="paragraph">
                  <wp:posOffset>2860040</wp:posOffset>
                </wp:positionV>
                <wp:extent cx="1221015" cy="182880"/>
                <wp:effectExtent l="57150" t="38100" r="17780" b="45720"/>
                <wp:wrapNone/>
                <wp:docPr id="903679440" name="Cerneală 53"/>
                <wp:cNvGraphicFramePr/>
                <a:graphic xmlns:a="http://schemas.openxmlformats.org/drawingml/2006/main">
                  <a:graphicData uri="http://schemas.microsoft.com/office/word/2010/wordprocessingInk">
                    <w14:contentPart bwMode="auto" r:id="rId33">
                      <w14:nvContentPartPr>
                        <w14:cNvContentPartPr/>
                      </w14:nvContentPartPr>
                      <w14:xfrm>
                        <a:off x="0" y="0"/>
                        <a:ext cx="1221015" cy="182880"/>
                      </w14:xfrm>
                    </w14:contentPart>
                  </a:graphicData>
                </a:graphic>
              </wp:anchor>
            </w:drawing>
          </mc:Choice>
          <mc:Fallback>
            <w:pict>
              <v:shape w14:anchorId="064348BA" id="Cerneală 53" o:spid="_x0000_s1026" type="#_x0000_t75" style="position:absolute;margin-left:98.2pt;margin-top:224.5pt;width:97.6pt;height:15.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">
                <v:imagedata r:id="rId34"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697152" behindDoc="0" locked="0" layoutInCell="1" allowOverlap="1" wp14:anchorId="439C1B30" wp14:editId="303461E7">
                <wp:simplePos x="0" y="0"/>
                <wp:positionH relativeFrom="column">
                  <wp:posOffset>1009520</wp:posOffset>
                </wp:positionH>
                <wp:positionV relativeFrom="paragraph">
                  <wp:posOffset>2821600</wp:posOffset>
                </wp:positionV>
                <wp:extent cx="40680" cy="141480"/>
                <wp:effectExtent l="57150" t="38100" r="54610" b="49530"/>
                <wp:wrapNone/>
                <wp:docPr id="2145085582" name="Cerneală 42"/>
                <wp:cNvGraphicFramePr/>
                <a:graphic xmlns:a="http://schemas.openxmlformats.org/drawingml/2006/main">
                  <a:graphicData uri="http://schemas.microsoft.com/office/word/2010/wordprocessingInk">
                    <w14:contentPart bwMode="auto" r:id="rId35">
                      <w14:nvContentPartPr>
                        <w14:cNvContentPartPr/>
                      </w14:nvContentPartPr>
                      <w14:xfrm>
                        <a:off x="0" y="0"/>
                        <a:ext cx="40680" cy="141480"/>
                      </w14:xfrm>
                    </w14:contentPart>
                  </a:graphicData>
                </a:graphic>
              </wp:anchor>
            </w:drawing>
          </mc:Choice>
          <mc:Fallback>
            <w:pict>
              <v:shape w14:anchorId="0000D525" id="Cerneală 42" o:spid="_x0000_s1026" type="#_x0000_t75" style="position:absolute;margin-left:78.8pt;margin-top:221.45pt;width:4.6pt;height:12.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">
                <v:imagedata r:id="rId36"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696128" behindDoc="0" locked="0" layoutInCell="1" allowOverlap="1" wp14:anchorId="5C7E64B8" wp14:editId="76400795">
                <wp:simplePos x="0" y="0"/>
                <wp:positionH relativeFrom="column">
                  <wp:posOffset>3169285</wp:posOffset>
                </wp:positionH>
                <wp:positionV relativeFrom="paragraph">
                  <wp:posOffset>2145665</wp:posOffset>
                </wp:positionV>
                <wp:extent cx="1434315" cy="873760"/>
                <wp:effectExtent l="38100" t="38100" r="0" b="40640"/>
                <wp:wrapNone/>
                <wp:docPr id="822501951" name="Cerneală 40"/>
                <wp:cNvGraphicFramePr/>
                <a:graphic xmlns:a="http://schemas.openxmlformats.org/drawingml/2006/main">
                  <a:graphicData uri="http://schemas.microsoft.com/office/word/2010/wordprocessingInk">
                    <w14:contentPart bwMode="auto" r:id="rId37">
                      <w14:nvContentPartPr>
                        <w14:cNvContentPartPr/>
                      </w14:nvContentPartPr>
                      <w14:xfrm>
                        <a:off x="0" y="0"/>
                        <a:ext cx="1434315" cy="873760"/>
                      </w14:xfrm>
                    </w14:contentPart>
                  </a:graphicData>
                </a:graphic>
              </wp:anchor>
            </w:drawing>
          </mc:Choice>
          <mc:Fallback>
            <w:pict>
              <v:shape w14:anchorId="60C85D16" id="Cerneală 40" o:spid="_x0000_s1026" type="#_x0000_t75" style="position:absolute;margin-left:248.85pt;margin-top:168.25pt;width:114.4pt;height:70.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">
                <v:imagedata r:id="rId38"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680768" behindDoc="0" locked="0" layoutInCell="1" allowOverlap="1" wp14:anchorId="4688B2F5" wp14:editId="077C1B92">
                <wp:simplePos x="0" y="0"/>
                <wp:positionH relativeFrom="column">
                  <wp:posOffset>3618230</wp:posOffset>
                </wp:positionH>
                <wp:positionV relativeFrom="paragraph">
                  <wp:posOffset>3921760</wp:posOffset>
                </wp:positionV>
                <wp:extent cx="821775" cy="321635"/>
                <wp:effectExtent l="38100" t="38100" r="54610" b="40640"/>
                <wp:wrapNone/>
                <wp:docPr id="61254947" name="Cerneală 25"/>
                <wp:cNvGraphicFramePr/>
                <a:graphic xmlns:a="http://schemas.openxmlformats.org/drawingml/2006/main">
                  <a:graphicData uri="http://schemas.microsoft.com/office/word/2010/wordprocessingInk">
                    <w14:contentPart bwMode="auto" r:id="rId39">
                      <w14:nvContentPartPr>
                        <w14:cNvContentPartPr/>
                      </w14:nvContentPartPr>
                      <w14:xfrm>
                        <a:off x="0" y="0"/>
                        <a:ext cx="821775" cy="321635"/>
                      </w14:xfrm>
                    </w14:contentPart>
                  </a:graphicData>
                </a:graphic>
              </wp:anchor>
            </w:drawing>
          </mc:Choice>
          <mc:Fallback>
            <w:pict>
              <v:shape w14:anchorId="5562DA51" id="Cerneală 25" o:spid="_x0000_s1026" type="#_x0000_t75" style="position:absolute;margin-left:284.2pt;margin-top:308.1pt;width:66.1pt;height:26.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">
                <v:imagedata r:id="rId40" o:title=""/>
              </v:shape>
            </w:pict>
          </mc:Fallback>
        </mc:AlternateContent>
      </w:r>
      <w:r w:rsidRPr="00573981">
        <w:rPr>
          <w:rFonts w:ascii="Helvetica" w:hAnsi="Helvetica" w:cs="Helvetica"/>
          <w:b/>
          <w:bCs/>
          <w:noProof/>
          <w:color w:val="auto"/>
          <w:sz w:val="24"/>
          <w:szCs w:val="24"/>
          <w:lang w:val="en-GB"/>
        </w:rPr>
        <mc:AlternateContent>
          <mc:Choice Requires="wpi">
            <w:drawing>
              <wp:anchor distT="0" distB="0" distL="114300" distR="114300" simplePos="0" relativeHeight="251677696" behindDoc="0" locked="0" layoutInCell="1" allowOverlap="1" wp14:anchorId="7CD229E0" wp14:editId="330F5003">
                <wp:simplePos x="0" y="0"/>
                <wp:positionH relativeFrom="column">
                  <wp:posOffset>3520440</wp:posOffset>
                </wp:positionH>
                <wp:positionV relativeFrom="paragraph">
                  <wp:posOffset>3543300</wp:posOffset>
                </wp:positionV>
                <wp:extent cx="839470" cy="509270"/>
                <wp:effectExtent l="57150" t="38100" r="36830" b="43180"/>
                <wp:wrapNone/>
                <wp:docPr id="1348053639" name="Cerneală 20"/>
                <wp:cNvGraphicFramePr/>
                <a:graphic xmlns:a="http://schemas.openxmlformats.org/drawingml/2006/main">
                  <a:graphicData uri="http://schemas.microsoft.com/office/word/2010/wordprocessingInk">
                    <w14:contentPart bwMode="auto" r:id="rId41">
                      <w14:nvContentPartPr>
                        <w14:cNvContentPartPr/>
                      </w14:nvContentPartPr>
                      <w14:xfrm>
                        <a:off x="0" y="0"/>
                        <a:ext cx="839470" cy="509270"/>
                      </w14:xfrm>
                    </w14:contentPart>
                  </a:graphicData>
                </a:graphic>
              </wp:anchor>
            </w:drawing>
          </mc:Choice>
          <mc:Fallback>
            <w:pict>
              <v:shape w14:anchorId="1AD5C0AD" id="Cerneală 20" o:spid="_x0000_s1026" type="#_x0000_t75" style="position:absolute;margin-left:276.5pt;margin-top:278.3pt;width:67.5pt;height:4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">
                <v:imagedata r:id="rId42" o:title=""/>
              </v:shape>
            </w:pict>
          </mc:Fallback>
        </mc:AlternateContent>
      </w:r>
      <w:r w:rsidR="0049637D" w:rsidRPr="00573981">
        <w:rPr>
          <w:rFonts w:ascii="Helvetica" w:hAnsi="Helvetica" w:cs="Helvetica"/>
          <w:b/>
          <w:bCs/>
          <w:noProof/>
          <w:color w:val="auto"/>
          <w:sz w:val="24"/>
          <w:szCs w:val="24"/>
          <w:lang w:val="en-GB"/>
        </w:rPr>
        <w:drawing>
          <wp:anchor distT="0" distB="0" distL="114300" distR="114300" simplePos="0" relativeHeight="251671552" behindDoc="0" locked="0" layoutInCell="1" allowOverlap="1" wp14:anchorId="651B0A5F" wp14:editId="2E1F54F1">
            <wp:simplePos x="0" y="0"/>
            <wp:positionH relativeFrom="margin">
              <wp:align>left</wp:align>
            </wp:positionH>
            <wp:positionV relativeFrom="paragraph">
              <wp:posOffset>363</wp:posOffset>
            </wp:positionV>
            <wp:extent cx="4424680" cy="4070985"/>
            <wp:effectExtent l="0" t="0" r="0" b="5715"/>
            <wp:wrapTopAndBottom/>
            <wp:docPr id="1062385383" name="Imagine 5" descr="O imagine care conține electronice, Componentă electronică, Componenta circuitului, Inginerie electron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85383" name="Imagine 5" descr="O imagine care conține electronice, Componentă electronică, Componenta circuitului, Inginerie electronică&#10;&#10;Descriere generată automat"/>
                    <pic:cNvPicPr/>
                  </pic:nvPicPr>
                  <pic:blipFill>
                    <a:blip r:embed="rId43"/>
                    <a:stretch>
                      <a:fillRect/>
                    </a:stretch>
                  </pic:blipFill>
                  <pic:spPr>
                    <a:xfrm>
                      <a:off x="0" y="0"/>
                      <a:ext cx="4424680" cy="4070985"/>
                    </a:xfrm>
                    <a:prstGeom prst="rect">
                      <a:avLst/>
                    </a:prstGeom>
                  </pic:spPr>
                </pic:pic>
              </a:graphicData>
            </a:graphic>
            <wp14:sizeRelH relativeFrom="margin">
              <wp14:pctWidth>0</wp14:pctWidth>
            </wp14:sizeRelH>
            <wp14:sizeRelV relativeFrom="margin">
              <wp14:pctHeight>0</wp14:pctHeight>
            </wp14:sizeRelV>
          </wp:anchor>
        </w:drawing>
      </w:r>
      <w:r w:rsidR="0049637D" w:rsidRPr="00573981">
        <w:rPr>
          <w:rFonts w:ascii="Helvetica" w:hAnsi="Helvetica" w:cs="Helvetica"/>
          <w:b/>
          <w:bCs/>
        </w:rPr>
        <w:t>Future Developments</w:t>
      </w:r>
      <w:r w:rsidR="00127432" w:rsidRPr="00127432">
        <w:rPr>
          <w:rFonts w:ascii="Segoe UI" w:eastAsia="Times New Roman" w:hAnsi="Segoe UI" w:cs="Segoe UI"/>
          <w:color w:val="374151"/>
          <w:kern w:val="0"/>
          <w:sz w:val="24"/>
          <w:szCs w:val="24"/>
          <w:lang w:eastAsia="en-US"/>
        </w:rPr>
        <w:br/>
      </w:r>
      <w:r w:rsidR="00127432" w:rsidRPr="00127432">
        <w:rPr>
          <w:rFonts w:ascii="Helvetica" w:eastAsia="Times New Roman" w:hAnsi="Helvetica" w:cs="Helvetica"/>
          <w:color w:val="auto"/>
          <w:kern w:val="0"/>
          <w:sz w:val="24"/>
          <w:szCs w:val="24"/>
          <w:lang w:eastAsia="en-US"/>
        </w:rPr>
        <w:t>In the future, there are several potential developments for a thermostat implemented on an FPGA (Field-Programmable Gate Array) board. Here are a few possibilities:</w:t>
      </w:r>
      <w:bookmarkEnd w:id="10"/>
    </w:p>
    <w:p w14:paraId="37A318EE" w14:textId="19F70C64" w:rsidR="00127432" w:rsidRPr="00127432" w:rsidRDefault="00127432" w:rsidP="00127432">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Advanced Control Algorithms: FPGA-based thermostats can leverage the power and flexibility of FPGAs to implement more advanced control algorithms. These algorithms can incorporate machine learning techniques to adaptively learn and optimize temperature control based on user preferences, environmental conditions, and energy efficiency.</w:t>
      </w:r>
    </w:p>
    <w:p w14:paraId="52D22F38" w14:textId="26423C85" w:rsidR="00127432" w:rsidRPr="00127432" w:rsidRDefault="00127432" w:rsidP="00127432">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 xml:space="preserve">Integration with Smart Home Systems: </w:t>
      </w:r>
      <w:r w:rsidR="00C66665">
        <w:rPr>
          <w:rFonts w:ascii="Helvetica" w:eastAsia="Times New Roman" w:hAnsi="Helvetica" w:cs="Helvetica"/>
          <w:color w:val="auto"/>
          <w:kern w:val="0"/>
          <w:sz w:val="24"/>
          <w:szCs w:val="24"/>
          <w:lang w:eastAsia="en-US"/>
        </w:rPr>
        <w:t>F</w:t>
      </w:r>
      <w:r w:rsidRPr="00127432">
        <w:rPr>
          <w:rFonts w:ascii="Helvetica" w:eastAsia="Times New Roman" w:hAnsi="Helvetica" w:cs="Helvetica"/>
          <w:color w:val="auto"/>
          <w:kern w:val="0"/>
          <w:sz w:val="24"/>
          <w:szCs w:val="24"/>
          <w:lang w:eastAsia="en-US"/>
        </w:rPr>
        <w:t>uture thermostats implemented on FPGAs can be designed to seamlessly integrate with smart home systems. This integration allows users to control their thermostats remotely through smartphone apps or voice assistants, receive real-time energy consumption data, and synchronize temperature settings with other smart devices in their homes.</w:t>
      </w:r>
    </w:p>
    <w:p w14:paraId="5E6E6199" w14:textId="0119D7F5" w:rsidR="00127432" w:rsidRPr="00127432" w:rsidRDefault="00127432" w:rsidP="00127432">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 xml:space="preserve">Environmental Sensing and Adaptive Control: Future thermostats can integrate additional sensors, such as humidity, occupancy, and ambient light sensors, to provide a </w:t>
      </w:r>
      <w:r w:rsidR="00C66665">
        <w:rPr>
          <w:rFonts w:ascii="Helvetica" w:eastAsia="Times New Roman" w:hAnsi="Helvetica" w:cs="Helvetica"/>
          <w:color w:val="auto"/>
          <w:kern w:val="0"/>
          <w:sz w:val="24"/>
          <w:szCs w:val="24"/>
          <w:lang w:eastAsia="en-US"/>
        </w:rPr>
        <w:t>better</w:t>
      </w:r>
      <w:r w:rsidRPr="00127432">
        <w:rPr>
          <w:rFonts w:ascii="Helvetica" w:eastAsia="Times New Roman" w:hAnsi="Helvetica" w:cs="Helvetica"/>
          <w:color w:val="auto"/>
          <w:kern w:val="0"/>
          <w:sz w:val="24"/>
          <w:szCs w:val="24"/>
          <w:lang w:eastAsia="en-US"/>
        </w:rPr>
        <w:t xml:space="preserve"> understanding of the environment. This information can be used to dynamically adjust temperature settings and optimize comfort levels based on real-time conditions.</w:t>
      </w:r>
    </w:p>
    <w:p w14:paraId="4BA30CE3" w14:textId="387325DE" w:rsidR="00127432" w:rsidRPr="00127432" w:rsidRDefault="00127432" w:rsidP="00127432">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Customizable User Interfaces: FPGAs allow for flexible user interface designs. Thermostats can incorporate customizable graphical interfaces on touchscreens for intuitive and immersive user experiences. Users can personalize their thermostat interfaces</w:t>
      </w:r>
      <w:r w:rsidR="00C66665">
        <w:rPr>
          <w:rFonts w:ascii="Helvetica" w:eastAsia="Times New Roman" w:hAnsi="Helvetica" w:cs="Helvetica"/>
          <w:color w:val="auto"/>
          <w:kern w:val="0"/>
          <w:sz w:val="24"/>
          <w:szCs w:val="24"/>
          <w:lang w:eastAsia="en-US"/>
        </w:rPr>
        <w:t>.</w:t>
      </w:r>
    </w:p>
    <w:p w14:paraId="28BF7F51" w14:textId="45C41535" w:rsidR="00127432" w:rsidRPr="00127432" w:rsidRDefault="00127432" w:rsidP="00127432">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 xml:space="preserve">Enhanced Security: As smart home devices become more prevalent, security is of </w:t>
      </w:r>
      <w:r w:rsidR="00C66665">
        <w:rPr>
          <w:rFonts w:ascii="Helvetica" w:eastAsia="Times New Roman" w:hAnsi="Helvetica" w:cs="Helvetica"/>
          <w:color w:val="auto"/>
          <w:kern w:val="0"/>
          <w:sz w:val="24"/>
          <w:szCs w:val="24"/>
          <w:lang w:eastAsia="en-US"/>
        </w:rPr>
        <w:t xml:space="preserve">critical </w:t>
      </w:r>
      <w:r w:rsidRPr="00127432">
        <w:rPr>
          <w:rFonts w:ascii="Helvetica" w:eastAsia="Times New Roman" w:hAnsi="Helvetica" w:cs="Helvetica"/>
          <w:color w:val="auto"/>
          <w:kern w:val="0"/>
          <w:sz w:val="24"/>
          <w:szCs w:val="24"/>
          <w:lang w:eastAsia="en-US"/>
        </w:rPr>
        <w:t>importance. FPGA-based thermostats can implement robust security measures, such as hardware-based encryption, secure boot, and authentication protocols, to ensure data privacy and protect against unauthorized access or tampering.</w:t>
      </w:r>
    </w:p>
    <w:p w14:paraId="5584189F" w14:textId="77777777" w:rsidR="00127432" w:rsidRPr="00127432" w:rsidRDefault="00127432" w:rsidP="00127432">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Helvetica" w:eastAsia="Times New Roman" w:hAnsi="Helvetica" w:cs="Helvetica"/>
          <w:color w:val="auto"/>
          <w:kern w:val="0"/>
          <w:sz w:val="24"/>
          <w:szCs w:val="24"/>
          <w:lang w:eastAsia="en-US"/>
        </w:rPr>
      </w:pPr>
      <w:r w:rsidRPr="00127432">
        <w:rPr>
          <w:rFonts w:ascii="Helvetica" w:eastAsia="Times New Roman" w:hAnsi="Helvetica" w:cs="Helvetica"/>
          <w:color w:val="auto"/>
          <w:kern w:val="0"/>
          <w:sz w:val="24"/>
          <w:szCs w:val="24"/>
          <w:lang w:eastAsia="en-US"/>
        </w:rPr>
        <w:t xml:space="preserve">These are just a few potential developments for a thermostat implemented on an FPGA board. The flexibility and programmability of FPGAs </w:t>
      </w:r>
      <w:proofErr w:type="gramStart"/>
      <w:r w:rsidRPr="00127432">
        <w:rPr>
          <w:rFonts w:ascii="Helvetica" w:eastAsia="Times New Roman" w:hAnsi="Helvetica" w:cs="Helvetica"/>
          <w:color w:val="auto"/>
          <w:kern w:val="0"/>
          <w:sz w:val="24"/>
          <w:szCs w:val="24"/>
          <w:lang w:eastAsia="en-US"/>
        </w:rPr>
        <w:t>open up</w:t>
      </w:r>
      <w:proofErr w:type="gramEnd"/>
      <w:r w:rsidRPr="00127432">
        <w:rPr>
          <w:rFonts w:ascii="Helvetica" w:eastAsia="Times New Roman" w:hAnsi="Helvetica" w:cs="Helvetica"/>
          <w:color w:val="auto"/>
          <w:kern w:val="0"/>
          <w:sz w:val="24"/>
          <w:szCs w:val="24"/>
          <w:lang w:eastAsia="en-US"/>
        </w:rPr>
        <w:t xml:space="preserve"> a wide range of possibilities for innovation in the field of thermostat technology.</w:t>
      </w:r>
    </w:p>
    <w:p w14:paraId="0E8CA563" w14:textId="661AE516" w:rsidR="0049637D" w:rsidRPr="000B4BB7" w:rsidRDefault="0049637D" w:rsidP="0049637D">
      <w:pPr>
        <w:spacing w:line="276" w:lineRule="auto"/>
        <w:rPr>
          <w:rFonts w:ascii="Helvetica" w:hAnsi="Helvetica" w:cs="Helvetica"/>
          <w:color w:val="auto"/>
          <w:sz w:val="24"/>
          <w:szCs w:val="24"/>
          <w:lang w:val="en-GB"/>
        </w:rPr>
      </w:pPr>
    </w:p>
    <w:sectPr w:rsidR="0049637D" w:rsidRPr="000B4BB7" w:rsidSect="00A26A7A">
      <w:headerReference w:type="default" r:id="rId44"/>
      <w:footerReference w:type="default" r:id="rId45"/>
      <w:pgSz w:w="11907" w:h="16839" w:code="9"/>
      <w:pgMar w:top="720" w:right="720" w:bottom="720" w:left="720" w:header="432"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B1C25" w14:textId="77777777" w:rsidR="00045C30" w:rsidRDefault="00045C30">
      <w:pPr>
        <w:spacing w:after="0" w:line="240" w:lineRule="auto"/>
      </w:pPr>
      <w:r>
        <w:separator/>
      </w:r>
    </w:p>
  </w:endnote>
  <w:endnote w:type="continuationSeparator" w:id="0">
    <w:p w14:paraId="1653AA92" w14:textId="77777777" w:rsidR="00045C30" w:rsidRDefault="00045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07788"/>
      <w:docPartObj>
        <w:docPartGallery w:val="Page Numbers (Bottom of Page)"/>
        <w:docPartUnique/>
      </w:docPartObj>
    </w:sdtPr>
    <w:sdtContent>
      <w:p w14:paraId="02F79C83" w14:textId="3006980D" w:rsidR="008A136E" w:rsidRDefault="00BC79DE">
        <w:pPr>
          <w:pStyle w:val="subsol"/>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2DC068C4" wp14:editId="78123B4A">
                  <wp:simplePos x="0" y="0"/>
                  <wp:positionH relativeFrom="rightMargin">
                    <wp:align>center</wp:align>
                  </wp:positionH>
                  <wp:positionV relativeFrom="bottomMargin">
                    <wp:align>center</wp:align>
                  </wp:positionV>
                  <wp:extent cx="512445" cy="441325"/>
                  <wp:effectExtent l="0" t="0" r="1905" b="0"/>
                  <wp:wrapNone/>
                  <wp:docPr id="1720910536" name="Schemă logică: proces alternativ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980029E" w14:textId="77777777" w:rsidR="00BC79DE" w:rsidRDefault="00BC79DE">
                              <w:pPr>
                                <w:pStyle w:val="Subsol0"/>
                                <w:pBdr>
                                  <w:top w:val="single" w:sz="12" w:space="1" w:color="7A6A60" w:themeColor="accent3"/>
                                  <w:bottom w:val="single" w:sz="48" w:space="1" w:color="7A6A60"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ro-RO"/>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068C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chemă logică: proces alternativ 4" o:spid="_x0000_s1027"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4980029E" w14:textId="77777777" w:rsidR="00BC79DE" w:rsidRDefault="00BC79DE">
                        <w:pPr>
                          <w:pStyle w:val="Subsol0"/>
                          <w:pBdr>
                            <w:top w:val="single" w:sz="12" w:space="1" w:color="7A6A60" w:themeColor="accent3"/>
                            <w:bottom w:val="single" w:sz="48" w:space="1" w:color="7A6A60"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ro-RO"/>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A0A0A" w14:textId="77777777" w:rsidR="00045C30" w:rsidRDefault="00045C30">
      <w:pPr>
        <w:spacing w:after="0" w:line="240" w:lineRule="auto"/>
      </w:pPr>
      <w:r>
        <w:separator/>
      </w:r>
    </w:p>
  </w:footnote>
  <w:footnote w:type="continuationSeparator" w:id="0">
    <w:p w14:paraId="70763679" w14:textId="77777777" w:rsidR="00045C30" w:rsidRDefault="00045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9603" w14:textId="0FBD7576" w:rsidR="008A136E" w:rsidRDefault="00E46362" w:rsidP="00E94435">
    <w:pPr>
      <w:pStyle w:val="Antetumbrit"/>
      <w:tabs>
        <w:tab w:val="left" w:pos="2964"/>
      </w:tabs>
    </w:pPr>
    <w:r>
      <w:t>Cuprins</w:t>
    </w:r>
    <w:r w:rsidR="00E9443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E5ED9" w14:textId="3AE66A65" w:rsidR="005C20BF" w:rsidRPr="005C20BF" w:rsidRDefault="005C20BF" w:rsidP="005C20BF">
    <w:pPr>
      <w:pStyle w:val="Antet0"/>
      <w:rPr>
        <w:sz w:val="24"/>
        <w:szCs w:val="24"/>
      </w:rPr>
    </w:pPr>
    <w:r w:rsidRPr="005C20BF">
      <w:rPr>
        <w:b/>
        <w:bCs/>
        <w:color w:val="7E97AD" w:themeColor="accent1"/>
        <w:sz w:val="24"/>
        <w:szCs w:val="24"/>
      </w:rPr>
      <w:t>Student</w:t>
    </w:r>
    <w:r w:rsidRPr="005C20BF">
      <w:rPr>
        <w:sz w:val="24"/>
        <w:szCs w:val="24"/>
      </w:rPr>
      <w:t>: Pitaru Alexandra-Elena</w:t>
    </w:r>
  </w:p>
  <w:p w14:paraId="595FF8BF" w14:textId="3C70C35F" w:rsidR="005C20BF" w:rsidRDefault="005C20BF" w:rsidP="005C20BF">
    <w:pPr>
      <w:pStyle w:val="Antet0"/>
      <w:rPr>
        <w:sz w:val="24"/>
        <w:szCs w:val="24"/>
      </w:rPr>
    </w:pPr>
    <w:r w:rsidRPr="005C20BF">
      <w:rPr>
        <w:b/>
        <w:bCs/>
        <w:color w:val="7E97AD" w:themeColor="accent1"/>
        <w:sz w:val="24"/>
        <w:szCs w:val="24"/>
      </w:rPr>
      <w:t>Project Supervisor</w:t>
    </w:r>
    <w:r w:rsidRPr="005C20BF">
      <w:rPr>
        <w:sz w:val="24"/>
        <w:szCs w:val="24"/>
      </w:rPr>
      <w:t xml:space="preserve">: </w:t>
    </w:r>
    <w:proofErr w:type="spellStart"/>
    <w:r w:rsidRPr="005C20BF">
      <w:rPr>
        <w:sz w:val="24"/>
        <w:szCs w:val="24"/>
      </w:rPr>
      <w:t>Timar</w:t>
    </w:r>
    <w:proofErr w:type="spellEnd"/>
    <w:r w:rsidRPr="005C20BF">
      <w:rPr>
        <w:sz w:val="24"/>
        <w:szCs w:val="24"/>
      </w:rPr>
      <w:t xml:space="preserve"> Mihai</w:t>
    </w:r>
  </w:p>
  <w:p w14:paraId="6B178FF0" w14:textId="39403AD9" w:rsidR="005C20BF" w:rsidRPr="005C20BF" w:rsidRDefault="005C20BF" w:rsidP="005C20BF">
    <w:pPr>
      <w:pStyle w:val="Antet0"/>
      <w:rPr>
        <w:b/>
        <w:bCs/>
        <w:color w:val="7E97AD" w:themeColor="accent1"/>
        <w:sz w:val="24"/>
        <w:szCs w:val="24"/>
      </w:rPr>
    </w:pPr>
    <w:r w:rsidRPr="005C20BF">
      <w:rPr>
        <w:b/>
        <w:bCs/>
        <w:color w:val="7E97AD" w:themeColor="accent1"/>
        <w:sz w:val="24"/>
        <w:szCs w:val="24"/>
      </w:rPr>
      <w:t>DSD FIRST YEAR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98221" w14:textId="23802229" w:rsidR="008A136E" w:rsidRPr="00E94435" w:rsidRDefault="008A136E" w:rsidP="00E94435">
    <w:pPr>
      <w:pStyle w:val="Ante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acumarcatori51"/>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acumarcatori41"/>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acumarcatori31"/>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acumarcatori21"/>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cumarcatori1"/>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aportanual"/>
  </w:abstractNum>
  <w:abstractNum w:abstractNumId="11" w15:restartNumberingAfterBreak="0">
    <w:nsid w:val="18B57E97"/>
    <w:multiLevelType w:val="hybridMultilevel"/>
    <w:tmpl w:val="B232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F205A"/>
    <w:multiLevelType w:val="multilevel"/>
    <w:tmpl w:val="9CA4ABB8"/>
    <w:styleLink w:val="Raport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BCB0180"/>
    <w:multiLevelType w:val="hybridMultilevel"/>
    <w:tmpl w:val="5562F5F2"/>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1E1A043C"/>
    <w:multiLevelType w:val="hybridMultilevel"/>
    <w:tmpl w:val="1AFC9C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4B3732"/>
    <w:multiLevelType w:val="hybridMultilevel"/>
    <w:tmpl w:val="34446F3E"/>
    <w:lvl w:ilvl="0" w:tplc="97D43A2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80C0D6D2"/>
    <w:lvl w:ilvl="0">
      <w:start w:val="1"/>
      <w:numFmt w:val="decimal"/>
      <w:pStyle w:val="Listnumerotat1"/>
      <w:lvlText w:val="%1."/>
      <w:lvlJc w:val="left"/>
      <w:pPr>
        <w:ind w:left="360" w:hanging="360"/>
      </w:pPr>
      <w:rPr>
        <w:rFonts w:hint="default"/>
      </w:rPr>
    </w:lvl>
    <w:lvl w:ilvl="1">
      <w:start w:val="1"/>
      <w:numFmt w:val="decimal"/>
      <w:pStyle w:val="Listanumerotat21"/>
      <w:suff w:val="space"/>
      <w:lvlText w:val="%1.%2"/>
      <w:lvlJc w:val="left"/>
      <w:pPr>
        <w:ind w:left="936" w:hanging="576"/>
      </w:pPr>
      <w:rPr>
        <w:rFonts w:hint="default"/>
      </w:rPr>
    </w:lvl>
    <w:lvl w:ilvl="2">
      <w:start w:val="1"/>
      <w:numFmt w:val="lowerLetter"/>
      <w:pStyle w:val="Listanumerotat31"/>
      <w:lvlText w:val="%3."/>
      <w:lvlJc w:val="left"/>
      <w:pPr>
        <w:ind w:left="720" w:hanging="360"/>
      </w:pPr>
      <w:rPr>
        <w:rFonts w:hint="default"/>
      </w:rPr>
    </w:lvl>
    <w:lvl w:ilvl="3">
      <w:start w:val="1"/>
      <w:numFmt w:val="lowerRoman"/>
      <w:pStyle w:val="Listanumerotat41"/>
      <w:lvlText w:val="%4."/>
      <w:lvlJc w:val="left"/>
      <w:pPr>
        <w:ind w:left="1080" w:hanging="360"/>
      </w:pPr>
      <w:rPr>
        <w:rFonts w:hint="default"/>
      </w:rPr>
    </w:lvl>
    <w:lvl w:ilvl="4">
      <w:start w:val="1"/>
      <w:numFmt w:val="lowerLetter"/>
      <w:pStyle w:val="Listanumerotat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DAD65E5"/>
    <w:multiLevelType w:val="multilevel"/>
    <w:tmpl w:val="A844A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661AF7"/>
    <w:multiLevelType w:val="hybridMultilevel"/>
    <w:tmpl w:val="EE225380"/>
    <w:lvl w:ilvl="0" w:tplc="0418000F">
      <w:start w:val="1"/>
      <w:numFmt w:val="decimal"/>
      <w:lvlText w:val="%1."/>
      <w:lvlJc w:val="left"/>
      <w:pPr>
        <w:ind w:left="360" w:hanging="360"/>
      </w:pPr>
    </w:lvl>
    <w:lvl w:ilvl="1" w:tplc="04180019">
      <w:start w:val="1"/>
      <w:numFmt w:val="lowerLetter"/>
      <w:lvlText w:val="%2."/>
      <w:lvlJc w:val="left"/>
      <w:pPr>
        <w:ind w:left="1080" w:hanging="360"/>
      </w:pPr>
    </w:lvl>
    <w:lvl w:ilvl="2" w:tplc="0418001B">
      <w:start w:val="1"/>
      <w:numFmt w:val="lowerRoman"/>
      <w:lvlText w:val="%3."/>
      <w:lvlJc w:val="right"/>
      <w:pPr>
        <w:ind w:left="1800" w:hanging="180"/>
      </w:pPr>
    </w:lvl>
    <w:lvl w:ilvl="3" w:tplc="0418000F">
      <w:start w:val="1"/>
      <w:numFmt w:val="decimal"/>
      <w:lvlText w:val="%4."/>
      <w:lvlJc w:val="left"/>
      <w:pPr>
        <w:ind w:left="2520" w:hanging="360"/>
      </w:pPr>
    </w:lvl>
    <w:lvl w:ilvl="4" w:tplc="04180019">
      <w:start w:val="1"/>
      <w:numFmt w:val="lowerLetter"/>
      <w:lvlText w:val="%5."/>
      <w:lvlJc w:val="left"/>
      <w:pPr>
        <w:ind w:left="3240" w:hanging="360"/>
      </w:pPr>
    </w:lvl>
    <w:lvl w:ilvl="5" w:tplc="0418001B">
      <w:start w:val="1"/>
      <w:numFmt w:val="lowerRoman"/>
      <w:lvlText w:val="%6."/>
      <w:lvlJc w:val="right"/>
      <w:pPr>
        <w:ind w:left="3960" w:hanging="180"/>
      </w:pPr>
    </w:lvl>
    <w:lvl w:ilvl="6" w:tplc="0418000F">
      <w:start w:val="1"/>
      <w:numFmt w:val="decimal"/>
      <w:lvlText w:val="%7."/>
      <w:lvlJc w:val="left"/>
      <w:pPr>
        <w:ind w:left="4680" w:hanging="360"/>
      </w:pPr>
    </w:lvl>
    <w:lvl w:ilvl="7" w:tplc="04180019">
      <w:start w:val="1"/>
      <w:numFmt w:val="lowerLetter"/>
      <w:lvlText w:val="%8."/>
      <w:lvlJc w:val="left"/>
      <w:pPr>
        <w:ind w:left="5400" w:hanging="360"/>
      </w:pPr>
    </w:lvl>
    <w:lvl w:ilvl="8" w:tplc="0418001B">
      <w:start w:val="1"/>
      <w:numFmt w:val="lowerRoman"/>
      <w:lvlText w:val="%9."/>
      <w:lvlJc w:val="right"/>
      <w:pPr>
        <w:ind w:left="6120" w:hanging="180"/>
      </w:pPr>
    </w:lvl>
  </w:abstractNum>
  <w:abstractNum w:abstractNumId="21" w15:restartNumberingAfterBreak="0">
    <w:nsid w:val="5E9953F3"/>
    <w:multiLevelType w:val="multilevel"/>
    <w:tmpl w:val="CB30A300"/>
    <w:lvl w:ilvl="0">
      <w:start w:val="1"/>
      <w:numFmt w:val="decimal"/>
      <w:lvlText w:val="%1"/>
      <w:lvlJc w:val="left"/>
      <w:pPr>
        <w:ind w:left="432" w:hanging="432"/>
      </w:pPr>
      <w:rPr>
        <w:color w:val="7E97AD" w:themeColor="accen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4215A67"/>
    <w:multiLevelType w:val="multilevel"/>
    <w:tmpl w:val="EF16E6D6"/>
    <w:lvl w:ilvl="0">
      <w:start w:val="1"/>
      <w:numFmt w:val="decimal"/>
      <w:pStyle w:val="Cuprins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6317417">
    <w:abstractNumId w:val="9"/>
  </w:num>
  <w:num w:numId="2" w16cid:durableId="908273461">
    <w:abstractNumId w:val="7"/>
  </w:num>
  <w:num w:numId="3" w16cid:durableId="2100128965">
    <w:abstractNumId w:val="6"/>
  </w:num>
  <w:num w:numId="4" w16cid:durableId="2120757671">
    <w:abstractNumId w:val="5"/>
  </w:num>
  <w:num w:numId="5" w16cid:durableId="871303817">
    <w:abstractNumId w:val="4"/>
  </w:num>
  <w:num w:numId="6" w16cid:durableId="2061392605">
    <w:abstractNumId w:val="8"/>
  </w:num>
  <w:num w:numId="7" w16cid:durableId="2007660631">
    <w:abstractNumId w:val="3"/>
  </w:num>
  <w:num w:numId="8" w16cid:durableId="794564002">
    <w:abstractNumId w:val="2"/>
  </w:num>
  <w:num w:numId="9" w16cid:durableId="1455517795">
    <w:abstractNumId w:val="1"/>
  </w:num>
  <w:num w:numId="10" w16cid:durableId="808715146">
    <w:abstractNumId w:val="0"/>
  </w:num>
  <w:num w:numId="11" w16cid:durableId="1871144645">
    <w:abstractNumId w:val="17"/>
  </w:num>
  <w:num w:numId="12" w16cid:durableId="1592545239">
    <w:abstractNumId w:val="9"/>
    <w:lvlOverride w:ilvl="0">
      <w:startOverride w:val="1"/>
    </w:lvlOverride>
  </w:num>
  <w:num w:numId="13" w16cid:durableId="800540004">
    <w:abstractNumId w:val="9"/>
    <w:lvlOverride w:ilvl="0">
      <w:startOverride w:val="1"/>
    </w:lvlOverride>
  </w:num>
  <w:num w:numId="14" w16cid:durableId="1986231196">
    <w:abstractNumId w:val="9"/>
    <w:lvlOverride w:ilvl="0">
      <w:startOverride w:val="1"/>
    </w:lvlOverride>
  </w:num>
  <w:num w:numId="15" w16cid:durableId="1960988288">
    <w:abstractNumId w:val="15"/>
  </w:num>
  <w:num w:numId="16" w16cid:durableId="1483809595">
    <w:abstractNumId w:val="22"/>
  </w:num>
  <w:num w:numId="17" w16cid:durableId="421921685">
    <w:abstractNumId w:val="12"/>
  </w:num>
  <w:num w:numId="18" w16cid:durableId="1316254651">
    <w:abstractNumId w:val="10"/>
  </w:num>
  <w:num w:numId="19" w16cid:durableId="473259476">
    <w:abstractNumId w:val="18"/>
  </w:num>
  <w:num w:numId="20" w16cid:durableId="1360082085">
    <w:abstractNumId w:val="9"/>
  </w:num>
  <w:num w:numId="21" w16cid:durableId="771627328">
    <w:abstractNumId w:val="9"/>
  </w:num>
  <w:num w:numId="22" w16cid:durableId="142553009">
    <w:abstractNumId w:val="9"/>
    <w:lvlOverride w:ilvl="0">
      <w:startOverride w:val="1"/>
    </w:lvlOverride>
  </w:num>
  <w:num w:numId="23" w16cid:durableId="1954902656">
    <w:abstractNumId w:val="9"/>
    <w:lvlOverride w:ilvl="0">
      <w:startOverride w:val="1"/>
    </w:lvlOverride>
  </w:num>
  <w:num w:numId="24" w16cid:durableId="321010417">
    <w:abstractNumId w:val="23"/>
  </w:num>
  <w:num w:numId="25" w16cid:durableId="464589988">
    <w:abstractNumId w:val="13"/>
  </w:num>
  <w:num w:numId="26" w16cid:durableId="26608546">
    <w:abstractNumId w:val="21"/>
  </w:num>
  <w:num w:numId="27" w16cid:durableId="807432877">
    <w:abstractNumId w:val="11"/>
  </w:num>
  <w:num w:numId="28" w16cid:durableId="1356078942">
    <w:abstractNumId w:val="14"/>
  </w:num>
  <w:num w:numId="29" w16cid:durableId="209343038">
    <w:abstractNumId w:val="16"/>
  </w:num>
  <w:num w:numId="30" w16cid:durableId="17794451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061706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0BF"/>
    <w:rsid w:val="000239FA"/>
    <w:rsid w:val="000256F9"/>
    <w:rsid w:val="00045C30"/>
    <w:rsid w:val="000A68CB"/>
    <w:rsid w:val="000B4BB7"/>
    <w:rsid w:val="000C1121"/>
    <w:rsid w:val="00112525"/>
    <w:rsid w:val="00127432"/>
    <w:rsid w:val="001B77B3"/>
    <w:rsid w:val="0020015E"/>
    <w:rsid w:val="0034529A"/>
    <w:rsid w:val="00347E73"/>
    <w:rsid w:val="00353CB9"/>
    <w:rsid w:val="00381CAB"/>
    <w:rsid w:val="00384E72"/>
    <w:rsid w:val="0049637D"/>
    <w:rsid w:val="005308CD"/>
    <w:rsid w:val="005409C7"/>
    <w:rsid w:val="00552CA5"/>
    <w:rsid w:val="00573981"/>
    <w:rsid w:val="005C20BF"/>
    <w:rsid w:val="006462DA"/>
    <w:rsid w:val="0064761B"/>
    <w:rsid w:val="006966E0"/>
    <w:rsid w:val="00754C80"/>
    <w:rsid w:val="007C4991"/>
    <w:rsid w:val="00822DF4"/>
    <w:rsid w:val="00831ADC"/>
    <w:rsid w:val="008A136E"/>
    <w:rsid w:val="008B28F7"/>
    <w:rsid w:val="008C0DAB"/>
    <w:rsid w:val="00A24000"/>
    <w:rsid w:val="00A26A7A"/>
    <w:rsid w:val="00A53FF8"/>
    <w:rsid w:val="00A74110"/>
    <w:rsid w:val="00A921A4"/>
    <w:rsid w:val="00B21B79"/>
    <w:rsid w:val="00B2510E"/>
    <w:rsid w:val="00BB0AE2"/>
    <w:rsid w:val="00BC79DE"/>
    <w:rsid w:val="00C56DB2"/>
    <w:rsid w:val="00C66665"/>
    <w:rsid w:val="00C73298"/>
    <w:rsid w:val="00D079D0"/>
    <w:rsid w:val="00DA325A"/>
    <w:rsid w:val="00DC1278"/>
    <w:rsid w:val="00DD294B"/>
    <w:rsid w:val="00DF6B07"/>
    <w:rsid w:val="00E24999"/>
    <w:rsid w:val="00E46362"/>
    <w:rsid w:val="00E94435"/>
    <w:rsid w:val="00EA3B00"/>
    <w:rsid w:val="00EA7BC7"/>
    <w:rsid w:val="00EB4B5E"/>
    <w:rsid w:val="00EB4F75"/>
    <w:rsid w:val="00ED6FC3"/>
    <w:rsid w:val="00F34CD8"/>
    <w:rsid w:val="00FF3A85"/>
  </w:rsids>
  <m:mathPr>
    <m:mathFont m:val="Cambria Math"/>
    <m:brkBin m:val="before"/>
    <m:brkBinSub m:val="--"/>
    <m:smallFrac m:val="0"/>
    <m:dispDef/>
    <m:lMargin m:val="0"/>
    <m:rMargin m:val="0"/>
    <m:defJc m:val="centerGroup"/>
    <m:wrapIndent m:val="1440"/>
    <m:intLim m:val="subSup"/>
    <m:naryLim m:val="undOvr"/>
  </m:mathPr>
  <w:themeFontLang w:val="ro-RO"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710F3E"/>
  <w15:docId w15:val="{F3B604FA-10A3-4219-9BC9-EBF53101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ro-RO" w:eastAsia="zh-CN"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0"/>
      <w:lang w:val="en-US"/>
    </w:rPr>
  </w:style>
  <w:style w:type="paragraph" w:styleId="Titlu1">
    <w:name w:val="heading 1"/>
    <w:basedOn w:val="Normal"/>
    <w:next w:val="Normal"/>
    <w:link w:val="Titlu1Caracter"/>
    <w:uiPriority w:val="9"/>
    <w:qFormat/>
    <w:rsid w:val="00C56DB2"/>
    <w:pPr>
      <w:keepNext/>
      <w:keepLines/>
      <w:spacing w:before="240" w:after="0"/>
      <w:outlineLvl w:val="0"/>
    </w:pPr>
    <w:rPr>
      <w:rFonts w:asciiTheme="majorHAnsi" w:eastAsiaTheme="majorEastAsia" w:hAnsiTheme="majorHAnsi" w:cstheme="majorBidi"/>
      <w:color w:val="577188" w:themeColor="accent1" w:themeShade="BF"/>
      <w:sz w:val="32"/>
      <w:szCs w:val="32"/>
    </w:rPr>
  </w:style>
  <w:style w:type="paragraph" w:styleId="Titlu2">
    <w:name w:val="heading 2"/>
    <w:basedOn w:val="Normal"/>
    <w:next w:val="Normal"/>
    <w:link w:val="Titlu2Caracter"/>
    <w:uiPriority w:val="9"/>
    <w:unhideWhenUsed/>
    <w:qFormat/>
    <w:rsid w:val="00ED6FC3"/>
    <w:pPr>
      <w:keepNext/>
      <w:keepLines/>
      <w:spacing w:before="360" w:after="120" w:line="276" w:lineRule="auto"/>
      <w:ind w:left="576" w:hanging="576"/>
      <w:outlineLvl w:val="1"/>
    </w:pPr>
    <w:rPr>
      <w:rFonts w:ascii="Times New Roman" w:eastAsia="Arial" w:hAnsi="Times New Roman" w:cs="Arial"/>
      <w:color w:val="auto"/>
      <w:kern w:val="0"/>
      <w:sz w:val="32"/>
      <w:szCs w:val="32"/>
      <w:lang w:val="en" w:eastAsia="ro-RO"/>
    </w:rPr>
  </w:style>
  <w:style w:type="paragraph" w:styleId="Titlu3">
    <w:name w:val="heading 3"/>
    <w:basedOn w:val="Normal"/>
    <w:next w:val="Normal"/>
    <w:link w:val="Titlu3Caracter"/>
    <w:uiPriority w:val="9"/>
    <w:unhideWhenUsed/>
    <w:qFormat/>
    <w:rsid w:val="00ED6FC3"/>
    <w:pPr>
      <w:keepNext/>
      <w:keepLines/>
      <w:spacing w:before="320" w:after="80" w:line="276" w:lineRule="auto"/>
      <w:ind w:left="720" w:hanging="720"/>
      <w:outlineLvl w:val="2"/>
    </w:pPr>
    <w:rPr>
      <w:rFonts w:ascii="Times New Roman" w:eastAsia="Arial" w:hAnsi="Times New Roman" w:cs="Arial"/>
      <w:color w:val="434343"/>
      <w:kern w:val="0"/>
      <w:sz w:val="28"/>
      <w:szCs w:val="28"/>
      <w:lang w:val="en" w:eastAsia="ro-RO"/>
    </w:rPr>
  </w:style>
  <w:style w:type="paragraph" w:styleId="Titlu4">
    <w:name w:val="heading 4"/>
    <w:basedOn w:val="Normal"/>
    <w:next w:val="Normal"/>
    <w:link w:val="Titlu4Caracter"/>
    <w:uiPriority w:val="9"/>
    <w:semiHidden/>
    <w:unhideWhenUsed/>
    <w:qFormat/>
    <w:rsid w:val="00ED6FC3"/>
    <w:pPr>
      <w:keepNext/>
      <w:keepLines/>
      <w:spacing w:before="280" w:after="80" w:line="276" w:lineRule="auto"/>
      <w:ind w:left="864" w:hanging="864"/>
      <w:outlineLvl w:val="3"/>
    </w:pPr>
    <w:rPr>
      <w:rFonts w:ascii="Times New Roman" w:eastAsia="Arial" w:hAnsi="Times New Roman" w:cs="Arial"/>
      <w:color w:val="666666"/>
      <w:kern w:val="0"/>
      <w:sz w:val="24"/>
      <w:szCs w:val="24"/>
      <w:lang w:val="en" w:eastAsia="ro-RO"/>
    </w:rPr>
  </w:style>
  <w:style w:type="paragraph" w:styleId="Titlu5">
    <w:name w:val="heading 5"/>
    <w:basedOn w:val="Normal"/>
    <w:next w:val="Normal"/>
    <w:link w:val="Titlu5Caracter"/>
    <w:uiPriority w:val="9"/>
    <w:semiHidden/>
    <w:unhideWhenUsed/>
    <w:qFormat/>
    <w:rsid w:val="00ED6FC3"/>
    <w:pPr>
      <w:keepNext/>
      <w:keepLines/>
      <w:spacing w:before="240" w:after="80" w:line="276" w:lineRule="auto"/>
      <w:ind w:left="1008" w:hanging="1008"/>
      <w:outlineLvl w:val="4"/>
    </w:pPr>
    <w:rPr>
      <w:rFonts w:ascii="Times New Roman" w:eastAsia="Arial" w:hAnsi="Times New Roman" w:cs="Arial"/>
      <w:color w:val="666666"/>
      <w:kern w:val="0"/>
      <w:sz w:val="22"/>
      <w:szCs w:val="22"/>
      <w:lang w:val="en" w:eastAsia="ro-RO"/>
    </w:rPr>
  </w:style>
  <w:style w:type="paragraph" w:styleId="Titlu6">
    <w:name w:val="heading 6"/>
    <w:basedOn w:val="Normal"/>
    <w:next w:val="Normal"/>
    <w:link w:val="Titlu6Caracter"/>
    <w:uiPriority w:val="9"/>
    <w:semiHidden/>
    <w:unhideWhenUsed/>
    <w:qFormat/>
    <w:rsid w:val="00ED6FC3"/>
    <w:pPr>
      <w:keepNext/>
      <w:keepLines/>
      <w:spacing w:before="240" w:after="80" w:line="276" w:lineRule="auto"/>
      <w:ind w:left="1152" w:hanging="1152"/>
      <w:outlineLvl w:val="5"/>
    </w:pPr>
    <w:rPr>
      <w:rFonts w:ascii="Times New Roman" w:eastAsia="Arial" w:hAnsi="Times New Roman" w:cs="Arial"/>
      <w:i/>
      <w:color w:val="666666"/>
      <w:kern w:val="0"/>
      <w:sz w:val="22"/>
      <w:szCs w:val="22"/>
      <w:lang w:val="en" w:eastAsia="ro-RO"/>
    </w:rPr>
  </w:style>
  <w:style w:type="paragraph" w:styleId="Titlu7">
    <w:name w:val="heading 7"/>
    <w:basedOn w:val="Normal"/>
    <w:next w:val="Normal"/>
    <w:link w:val="Titlu7Caracter"/>
    <w:uiPriority w:val="9"/>
    <w:semiHidden/>
    <w:unhideWhenUsed/>
    <w:qFormat/>
    <w:rsid w:val="00ED6FC3"/>
    <w:pPr>
      <w:keepNext/>
      <w:keepLines/>
      <w:spacing w:after="0" w:line="276" w:lineRule="auto"/>
      <w:ind w:left="1296" w:hanging="1296"/>
      <w:outlineLvl w:val="6"/>
    </w:pPr>
    <w:rPr>
      <w:rFonts w:asciiTheme="majorHAnsi" w:eastAsiaTheme="majorEastAsia" w:hAnsiTheme="majorHAnsi" w:cstheme="majorBidi"/>
      <w:i/>
      <w:iCs/>
      <w:color w:val="394B5A" w:themeColor="accent1" w:themeShade="7F"/>
      <w:kern w:val="0"/>
      <w:sz w:val="24"/>
      <w:szCs w:val="22"/>
      <w:lang w:val="en" w:eastAsia="ro-RO"/>
    </w:rPr>
  </w:style>
  <w:style w:type="paragraph" w:styleId="Titlu8">
    <w:name w:val="heading 8"/>
    <w:basedOn w:val="Normal"/>
    <w:next w:val="Normal"/>
    <w:link w:val="Titlu8Caracter"/>
    <w:uiPriority w:val="9"/>
    <w:semiHidden/>
    <w:unhideWhenUsed/>
    <w:qFormat/>
    <w:rsid w:val="00ED6FC3"/>
    <w:pPr>
      <w:keepNext/>
      <w:keepLines/>
      <w:spacing w:after="0" w:line="276" w:lineRule="auto"/>
      <w:ind w:left="1440" w:hanging="1440"/>
      <w:outlineLvl w:val="7"/>
    </w:pPr>
    <w:rPr>
      <w:rFonts w:asciiTheme="majorHAnsi" w:eastAsiaTheme="majorEastAsia" w:hAnsiTheme="majorHAnsi" w:cstheme="majorBidi"/>
      <w:color w:val="272727" w:themeColor="text1" w:themeTint="D8"/>
      <w:kern w:val="0"/>
      <w:sz w:val="21"/>
      <w:szCs w:val="21"/>
      <w:lang w:val="en" w:eastAsia="ro-RO"/>
    </w:rPr>
  </w:style>
  <w:style w:type="paragraph" w:styleId="Titlu9">
    <w:name w:val="heading 9"/>
    <w:basedOn w:val="Normal"/>
    <w:next w:val="Normal"/>
    <w:link w:val="Titlu9Caracter"/>
    <w:uiPriority w:val="9"/>
    <w:semiHidden/>
    <w:unhideWhenUsed/>
    <w:qFormat/>
    <w:rsid w:val="00ED6FC3"/>
    <w:pPr>
      <w:keepNext/>
      <w:keepLines/>
      <w:spacing w:after="0" w:line="276" w:lineRule="auto"/>
      <w:ind w:left="1584" w:hanging="1584"/>
      <w:outlineLvl w:val="8"/>
    </w:pPr>
    <w:rPr>
      <w:rFonts w:asciiTheme="majorHAnsi" w:eastAsiaTheme="majorEastAsia" w:hAnsiTheme="majorHAnsi" w:cstheme="majorBidi"/>
      <w:i/>
      <w:iCs/>
      <w:color w:val="272727" w:themeColor="text1" w:themeTint="D8"/>
      <w:kern w:val="0"/>
      <w:sz w:val="21"/>
      <w:szCs w:val="21"/>
      <w:lang w:val="en" w:eastAsia="ro-RO"/>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titlu10">
    <w:name w:val="titlu 1"/>
    <w:basedOn w:val="Normal"/>
    <w:next w:val="Normal"/>
    <w:link w:val="CaracterTitlu1"/>
    <w:uiPriority w:val="1"/>
    <w:qFormat/>
    <w:pPr>
      <w:pageBreakBefore/>
      <w:spacing w:before="0" w:after="360" w:line="240" w:lineRule="auto"/>
      <w:ind w:left="-360" w:right="-360"/>
      <w:outlineLvl w:val="0"/>
    </w:pPr>
    <w:rPr>
      <w:sz w:val="36"/>
    </w:rPr>
  </w:style>
  <w:style w:type="paragraph" w:customStyle="1" w:styleId="titlu20">
    <w:name w:val="titlu 2"/>
    <w:basedOn w:val="Normal"/>
    <w:next w:val="Normal"/>
    <w:link w:val="CaracterTitlu2"/>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customStyle="1" w:styleId="titlu30">
    <w:name w:val="titlu 3"/>
    <w:basedOn w:val="Normal"/>
    <w:next w:val="Normal"/>
    <w:link w:val="CaracterTitlu3"/>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customStyle="1" w:styleId="titlu40">
    <w:name w:val="titlu 4"/>
    <w:basedOn w:val="Normal"/>
    <w:next w:val="Normal"/>
    <w:link w:val="CaracterTitlu4"/>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customStyle="1" w:styleId="titlu50">
    <w:name w:val="titlu 5"/>
    <w:basedOn w:val="Normal"/>
    <w:next w:val="Normal"/>
    <w:link w:val="CaracterTitlu5"/>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customStyle="1" w:styleId="titlu60">
    <w:name w:val="titlu 6"/>
    <w:basedOn w:val="Normal"/>
    <w:next w:val="Normal"/>
    <w:link w:val="CaracterTitlu6"/>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customStyle="1" w:styleId="titlu70">
    <w:name w:val="titlu 7"/>
    <w:basedOn w:val="Normal"/>
    <w:next w:val="Normal"/>
    <w:link w:val="CaracterTitlu7"/>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titlu80">
    <w:name w:val="titlu 8"/>
    <w:basedOn w:val="Normal"/>
    <w:next w:val="Normal"/>
    <w:link w:val="CaracterTitlu8"/>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customStyle="1" w:styleId="titlu90">
    <w:name w:val="titlu 9"/>
    <w:basedOn w:val="Normal"/>
    <w:next w:val="Normal"/>
    <w:link w:val="CaracterTitlu9"/>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paragraph" w:customStyle="1" w:styleId="antet">
    <w:name w:val="antet"/>
    <w:basedOn w:val="Normal"/>
    <w:link w:val="Caracterantet"/>
    <w:uiPriority w:val="99"/>
    <w:unhideWhenUsed/>
    <w:pPr>
      <w:tabs>
        <w:tab w:val="center" w:pos="4680"/>
        <w:tab w:val="right" w:pos="9360"/>
      </w:tabs>
      <w:spacing w:before="0" w:after="0" w:line="240" w:lineRule="auto"/>
    </w:pPr>
  </w:style>
  <w:style w:type="character" w:customStyle="1" w:styleId="Caracterantet">
    <w:name w:val="Caracter antet"/>
    <w:basedOn w:val="Fontdeparagrafimplicit"/>
    <w:link w:val="antet"/>
    <w:uiPriority w:val="99"/>
    <w:rPr>
      <w:kern w:val="20"/>
    </w:rPr>
  </w:style>
  <w:style w:type="paragraph" w:customStyle="1" w:styleId="subsol">
    <w:name w:val="subsol"/>
    <w:basedOn w:val="Normal"/>
    <w:link w:val="Caractersubsol"/>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Caractersubsol">
    <w:name w:val="Caracter subsol"/>
    <w:basedOn w:val="Fontdeparagrafimplicit"/>
    <w:link w:val="subsol"/>
    <w:uiPriority w:val="99"/>
    <w:rPr>
      <w:kern w:val="20"/>
    </w:rPr>
  </w:style>
  <w:style w:type="table" w:customStyle="1" w:styleId="Griltabel">
    <w:name w:val="Grilă tabel"/>
    <w:basedOn w:val="Tabel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spaiere1">
    <w:name w:val="Fără spațiere1"/>
    <w:link w:val="CaracterFrspaiere"/>
    <w:uiPriority w:val="1"/>
    <w:qFormat/>
    <w:pPr>
      <w:spacing w:after="0" w:line="240" w:lineRule="auto"/>
    </w:pPr>
  </w:style>
  <w:style w:type="paragraph" w:customStyle="1" w:styleId="Textnbalon">
    <w:name w:val="Text în balon"/>
    <w:basedOn w:val="Normal"/>
    <w:link w:val="Caractertextbalon"/>
    <w:uiPriority w:val="99"/>
    <w:semiHidden/>
    <w:unhideWhenUsed/>
    <w:pPr>
      <w:spacing w:after="0" w:line="240" w:lineRule="auto"/>
    </w:pPr>
    <w:rPr>
      <w:rFonts w:ascii="Tahoma" w:hAnsi="Tahoma" w:cs="Tahoma"/>
      <w:sz w:val="16"/>
    </w:rPr>
  </w:style>
  <w:style w:type="character" w:customStyle="1" w:styleId="Caractertextbalon">
    <w:name w:val="Caracter text balon"/>
    <w:basedOn w:val="Fontdeparagrafimplicit"/>
    <w:link w:val="Textnbalon"/>
    <w:uiPriority w:val="99"/>
    <w:semiHidden/>
    <w:rPr>
      <w:rFonts w:ascii="Tahoma" w:hAnsi="Tahoma" w:cs="Tahoma"/>
      <w:sz w:val="16"/>
    </w:rPr>
  </w:style>
  <w:style w:type="character" w:customStyle="1" w:styleId="CaracterTitlu1">
    <w:name w:val="Caracter Titlu 1"/>
    <w:basedOn w:val="Fontdeparagrafimplicit"/>
    <w:link w:val="titlu10"/>
    <w:uiPriority w:val="1"/>
    <w:rPr>
      <w:kern w:val="20"/>
      <w:sz w:val="36"/>
    </w:rPr>
  </w:style>
  <w:style w:type="character" w:customStyle="1" w:styleId="CaracterTitlu2">
    <w:name w:val="Caracter Titlu 2"/>
    <w:basedOn w:val="Fontdeparagrafimplicit"/>
    <w:link w:val="titlu20"/>
    <w:uiPriority w:val="1"/>
    <w:rPr>
      <w:rFonts w:asciiTheme="majorHAnsi" w:eastAsiaTheme="majorEastAsia" w:hAnsiTheme="majorHAnsi" w:cstheme="majorBidi"/>
      <w:caps/>
      <w:color w:val="577188" w:themeColor="accent1" w:themeShade="BF"/>
      <w:kern w:val="20"/>
      <w:sz w:val="24"/>
      <w14:ligatures w14:val="standardContextual"/>
    </w:rPr>
  </w:style>
  <w:style w:type="character" w:customStyle="1" w:styleId="Textsubstituent1">
    <w:name w:val="Text substituent1"/>
    <w:basedOn w:val="Fontdeparagrafimplicit"/>
    <w:uiPriority w:val="99"/>
    <w:semiHidden/>
    <w:rPr>
      <w:color w:val="808080"/>
    </w:rPr>
  </w:style>
  <w:style w:type="paragraph" w:customStyle="1" w:styleId="Citat1">
    <w:name w:val="Citat1"/>
    <w:basedOn w:val="Normal"/>
    <w:next w:val="Normal"/>
    <w:link w:val="CaracterCitat"/>
    <w:uiPriority w:val="9"/>
    <w:unhideWhenUsed/>
    <w:qFormat/>
    <w:pPr>
      <w:spacing w:before="240" w:after="240"/>
      <w:ind w:left="720" w:right="720"/>
    </w:pPr>
    <w:rPr>
      <w:i/>
      <w:iCs/>
      <w:color w:val="7E97AD" w:themeColor="accent1"/>
      <w:sz w:val="28"/>
    </w:rPr>
  </w:style>
  <w:style w:type="character" w:customStyle="1" w:styleId="CaracterCitat">
    <w:name w:val="Caracter Citat"/>
    <w:basedOn w:val="Fontdeparagrafimplicit"/>
    <w:link w:val="Citat1"/>
    <w:uiPriority w:val="9"/>
    <w:rPr>
      <w:i/>
      <w:iCs/>
      <w:color w:val="7E97AD" w:themeColor="accent1"/>
      <w:kern w:val="20"/>
      <w:sz w:val="28"/>
    </w:rPr>
  </w:style>
  <w:style w:type="paragraph" w:customStyle="1" w:styleId="Bibliografie1">
    <w:name w:val="Bibliografie1"/>
    <w:basedOn w:val="Normal"/>
    <w:next w:val="Normal"/>
    <w:uiPriority w:val="37"/>
    <w:semiHidden/>
    <w:unhideWhenUsed/>
  </w:style>
  <w:style w:type="paragraph" w:customStyle="1" w:styleId="Textbloc1">
    <w:name w:val="Text bloc1"/>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customStyle="1" w:styleId="Corptext1">
    <w:name w:val="Corp text1"/>
    <w:basedOn w:val="Normal"/>
    <w:link w:val="Caractercorptext"/>
    <w:uiPriority w:val="99"/>
    <w:semiHidden/>
    <w:unhideWhenUsed/>
    <w:pPr>
      <w:spacing w:after="120"/>
    </w:pPr>
  </w:style>
  <w:style w:type="character" w:customStyle="1" w:styleId="Caractercorptext">
    <w:name w:val="Caracter corp text"/>
    <w:basedOn w:val="Fontdeparagrafimplicit"/>
    <w:link w:val="Corptext1"/>
    <w:uiPriority w:val="99"/>
    <w:semiHidden/>
  </w:style>
  <w:style w:type="paragraph" w:customStyle="1" w:styleId="Corptext21">
    <w:name w:val="Corp text 21"/>
    <w:basedOn w:val="Normal"/>
    <w:link w:val="Caractercorptext2"/>
    <w:uiPriority w:val="99"/>
    <w:semiHidden/>
    <w:unhideWhenUsed/>
    <w:pPr>
      <w:spacing w:after="120" w:line="480" w:lineRule="auto"/>
    </w:pPr>
  </w:style>
  <w:style w:type="character" w:customStyle="1" w:styleId="Caractercorptext2">
    <w:name w:val="Caracter corp text 2"/>
    <w:basedOn w:val="Fontdeparagrafimplicit"/>
    <w:link w:val="Corptext21"/>
    <w:uiPriority w:val="99"/>
    <w:semiHidden/>
  </w:style>
  <w:style w:type="paragraph" w:customStyle="1" w:styleId="Corptext31">
    <w:name w:val="Corp text 31"/>
    <w:basedOn w:val="Normal"/>
    <w:link w:val="Caractercorptext3"/>
    <w:uiPriority w:val="99"/>
    <w:semiHidden/>
    <w:unhideWhenUsed/>
    <w:pPr>
      <w:spacing w:after="120"/>
    </w:pPr>
    <w:rPr>
      <w:sz w:val="16"/>
    </w:rPr>
  </w:style>
  <w:style w:type="character" w:customStyle="1" w:styleId="Caractercorptext3">
    <w:name w:val="Caracter corp text 3"/>
    <w:basedOn w:val="Fontdeparagrafimplicit"/>
    <w:link w:val="Corptext31"/>
    <w:uiPriority w:val="99"/>
    <w:semiHidden/>
    <w:rPr>
      <w:sz w:val="16"/>
    </w:rPr>
  </w:style>
  <w:style w:type="paragraph" w:customStyle="1" w:styleId="Primindentpentrucorptext1">
    <w:name w:val="Prim indent pentru corp text1"/>
    <w:basedOn w:val="Corptext1"/>
    <w:link w:val="Caracterprimindentpentrucorptext"/>
    <w:uiPriority w:val="99"/>
    <w:semiHidden/>
    <w:unhideWhenUsed/>
    <w:pPr>
      <w:spacing w:after="200"/>
      <w:ind w:firstLine="360"/>
    </w:pPr>
  </w:style>
  <w:style w:type="character" w:customStyle="1" w:styleId="Caracterprimindentpentrucorptext">
    <w:name w:val="Caracter prim indent pentru corp text"/>
    <w:basedOn w:val="Caractercorptext"/>
    <w:link w:val="Primindentpentrucorptext1"/>
    <w:uiPriority w:val="99"/>
    <w:semiHidden/>
  </w:style>
  <w:style w:type="paragraph" w:customStyle="1" w:styleId="Indentcorptext1">
    <w:name w:val="Indent corp text1"/>
    <w:basedOn w:val="Normal"/>
    <w:link w:val="Caracterindentcorptext"/>
    <w:uiPriority w:val="99"/>
    <w:semiHidden/>
    <w:unhideWhenUsed/>
    <w:pPr>
      <w:spacing w:after="120"/>
      <w:ind w:left="360"/>
    </w:pPr>
  </w:style>
  <w:style w:type="character" w:customStyle="1" w:styleId="Caracterindentcorptext">
    <w:name w:val="Caracter indent corp text"/>
    <w:basedOn w:val="Fontdeparagrafimplicit"/>
    <w:link w:val="Indentcorptext1"/>
    <w:uiPriority w:val="99"/>
    <w:semiHidden/>
  </w:style>
  <w:style w:type="paragraph" w:customStyle="1" w:styleId="Primindentpentrucorptext21">
    <w:name w:val="Prim indent pentru corp text 21"/>
    <w:basedOn w:val="Indentcorptext1"/>
    <w:link w:val="Caracterprimindentpentrucorptext2"/>
    <w:uiPriority w:val="99"/>
    <w:semiHidden/>
    <w:unhideWhenUsed/>
    <w:pPr>
      <w:spacing w:after="200"/>
      <w:ind w:firstLine="360"/>
    </w:pPr>
  </w:style>
  <w:style w:type="character" w:customStyle="1" w:styleId="Caracterprimindentpentrucorptext2">
    <w:name w:val="Caracter prim indent pentru corp text 2"/>
    <w:basedOn w:val="Caracterindentcorptext"/>
    <w:link w:val="Primindentpentrucorptext21"/>
    <w:uiPriority w:val="99"/>
    <w:semiHidden/>
  </w:style>
  <w:style w:type="paragraph" w:customStyle="1" w:styleId="Indentcorptext21">
    <w:name w:val="Indent corp text 21"/>
    <w:basedOn w:val="Normal"/>
    <w:link w:val="Caracterindentcorptext2"/>
    <w:uiPriority w:val="99"/>
    <w:semiHidden/>
    <w:unhideWhenUsed/>
    <w:pPr>
      <w:spacing w:after="120" w:line="480" w:lineRule="auto"/>
      <w:ind w:left="360"/>
    </w:pPr>
  </w:style>
  <w:style w:type="character" w:customStyle="1" w:styleId="Caracterindentcorptext2">
    <w:name w:val="Caracter indent corp text 2"/>
    <w:basedOn w:val="Fontdeparagrafimplicit"/>
    <w:link w:val="Indentcorptext21"/>
    <w:uiPriority w:val="99"/>
    <w:semiHidden/>
  </w:style>
  <w:style w:type="paragraph" w:customStyle="1" w:styleId="Indentcorptext31">
    <w:name w:val="Indent corp text 31"/>
    <w:basedOn w:val="Normal"/>
    <w:link w:val="Caracterindentcorptext3"/>
    <w:uiPriority w:val="99"/>
    <w:semiHidden/>
    <w:unhideWhenUsed/>
    <w:pPr>
      <w:spacing w:after="120"/>
      <w:ind w:left="360"/>
    </w:pPr>
    <w:rPr>
      <w:sz w:val="16"/>
    </w:rPr>
  </w:style>
  <w:style w:type="character" w:customStyle="1" w:styleId="Caracterindentcorptext3">
    <w:name w:val="Caracter indent corp text 3"/>
    <w:basedOn w:val="Fontdeparagrafimplicit"/>
    <w:link w:val="Indentcorptext31"/>
    <w:uiPriority w:val="99"/>
    <w:semiHidden/>
    <w:rPr>
      <w:sz w:val="16"/>
    </w:rPr>
  </w:style>
  <w:style w:type="character" w:customStyle="1" w:styleId="Titlulcrii1">
    <w:name w:val="Titlul cărții1"/>
    <w:basedOn w:val="Fontdeparagrafimplicit"/>
    <w:uiPriority w:val="33"/>
    <w:semiHidden/>
    <w:unhideWhenUsed/>
    <w:rPr>
      <w:b/>
      <w:bCs/>
      <w:smallCaps/>
      <w:spacing w:val="5"/>
    </w:rPr>
  </w:style>
  <w:style w:type="paragraph" w:customStyle="1" w:styleId="legend">
    <w:name w:val="legendă"/>
    <w:basedOn w:val="Normal"/>
    <w:next w:val="Normal"/>
    <w:uiPriority w:val="35"/>
    <w:semiHidden/>
    <w:unhideWhenUsed/>
    <w:qFormat/>
    <w:pPr>
      <w:spacing w:line="240" w:lineRule="auto"/>
    </w:pPr>
    <w:rPr>
      <w:b/>
      <w:bCs/>
      <w:color w:val="7E97AD" w:themeColor="accent1"/>
      <w:sz w:val="18"/>
    </w:rPr>
  </w:style>
  <w:style w:type="paragraph" w:customStyle="1" w:styleId="ncheiere">
    <w:name w:val="Încheiere"/>
    <w:basedOn w:val="Normal"/>
    <w:link w:val="Caracterdencheiere"/>
    <w:uiPriority w:val="99"/>
    <w:semiHidden/>
    <w:unhideWhenUsed/>
    <w:pPr>
      <w:spacing w:after="0" w:line="240" w:lineRule="auto"/>
      <w:ind w:left="4320"/>
    </w:pPr>
  </w:style>
  <w:style w:type="character" w:customStyle="1" w:styleId="Caracterdencheiere">
    <w:name w:val="Caracter de încheiere"/>
    <w:basedOn w:val="Fontdeparagrafimplicit"/>
    <w:link w:val="ncheiere"/>
    <w:uiPriority w:val="99"/>
    <w:semiHidden/>
  </w:style>
  <w:style w:type="table" w:customStyle="1" w:styleId="Grilcolorat1">
    <w:name w:val="Grilă colorată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colorat-Accentuare11">
    <w:name w:val="Grilă colorată - Accentuare 1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Grilcolorat-Accentuare21">
    <w:name w:val="Grilă colorată - Accentuare 2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Grilcolorat-Accentuare31">
    <w:name w:val="Grilă colorată - Accentuare 3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Grilcolorat-Accentuare41">
    <w:name w:val="Grilă colorată - Accentuare 4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Grilcolorat-Accentuare51">
    <w:name w:val="Grilă colorată - Accentuare 5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Grilcolorat-Accentuare61">
    <w:name w:val="Grilă colorată - Accentuare 61"/>
    <w:basedOn w:val="Tabel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Listcolorat1">
    <w:name w:val="Listă colorată1"/>
    <w:basedOn w:val="Tabel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Listcolorat-Accentuare11">
    <w:name w:val="Listă colorată - Accentuare 11"/>
    <w:basedOn w:val="Tabel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Listcolorat-Accentuare21">
    <w:name w:val="Listă colorată - Accentuare 21"/>
    <w:basedOn w:val="Tabel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Listcolorat-Accentuare31">
    <w:name w:val="Listă colorată - Accentuare 31"/>
    <w:basedOn w:val="Tabel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Listcolorat-Accentuare41">
    <w:name w:val="Listă colorată - Accentuare 41"/>
    <w:basedOn w:val="Tabel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Listcolorat-Accentuare51">
    <w:name w:val="Listă colorată - Accentuare 51"/>
    <w:basedOn w:val="Tabel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Listcolorat-Accentuare61">
    <w:name w:val="Listă colorată - Accentuare 61"/>
    <w:basedOn w:val="Tabel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Umbrirecolorat1">
    <w:name w:val="Umbrire colorată1"/>
    <w:basedOn w:val="Tabel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Umbrirecolorat-Accentuare11">
    <w:name w:val="Umbrire colorată - Accentuare 11"/>
    <w:basedOn w:val="Tabel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Umbrirecolorat-Accentuare21">
    <w:name w:val="Umbrire colorată - Accentuare 21"/>
    <w:basedOn w:val="Tabel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Umbrirecolorat-Accentuare31">
    <w:name w:val="Umbrire colorată - Accentuare 31"/>
    <w:basedOn w:val="Tabel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Umbrirecolorat-Accentuare41">
    <w:name w:val="Umbrire colorată - Accentuare 41"/>
    <w:basedOn w:val="Tabel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Umbrirecolorat-Accentuare51">
    <w:name w:val="Umbrire colorată - Accentuare 51"/>
    <w:basedOn w:val="Tabel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Umbrirecolorat-Accentuare61">
    <w:name w:val="Umbrire colorată - Accentuare 61"/>
    <w:basedOn w:val="Tabel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referinadnotri">
    <w:name w:val="referință adnotări"/>
    <w:basedOn w:val="Fontdeparagrafimplicit"/>
    <w:uiPriority w:val="99"/>
    <w:semiHidden/>
    <w:unhideWhenUsed/>
    <w:rPr>
      <w:sz w:val="16"/>
    </w:rPr>
  </w:style>
  <w:style w:type="paragraph" w:customStyle="1" w:styleId="textadnotri">
    <w:name w:val="text adnotări"/>
    <w:basedOn w:val="Normal"/>
    <w:link w:val="CaracterTextcomentarii"/>
    <w:uiPriority w:val="99"/>
    <w:semiHidden/>
    <w:unhideWhenUsed/>
    <w:pPr>
      <w:spacing w:line="240" w:lineRule="auto"/>
    </w:pPr>
  </w:style>
  <w:style w:type="character" w:customStyle="1" w:styleId="CaracterTextcomentarii">
    <w:name w:val="Caracter Text comentarii"/>
    <w:basedOn w:val="Fontdeparagrafimplicit"/>
    <w:link w:val="textadnotri"/>
    <w:uiPriority w:val="99"/>
    <w:semiHidden/>
    <w:rPr>
      <w:sz w:val="20"/>
    </w:rPr>
  </w:style>
  <w:style w:type="paragraph" w:customStyle="1" w:styleId="subiectadnotri">
    <w:name w:val="subiect adnotări"/>
    <w:basedOn w:val="textadnotri"/>
    <w:next w:val="textadnotri"/>
    <w:link w:val="CaracterSubiectcomentarii"/>
    <w:uiPriority w:val="99"/>
    <w:semiHidden/>
    <w:unhideWhenUsed/>
    <w:rPr>
      <w:b/>
      <w:bCs/>
    </w:rPr>
  </w:style>
  <w:style w:type="character" w:customStyle="1" w:styleId="CaracterSubiectcomentarii">
    <w:name w:val="Caracter Subiect comentarii"/>
    <w:basedOn w:val="CaracterTextcomentarii"/>
    <w:link w:val="subiectadnotri"/>
    <w:uiPriority w:val="99"/>
    <w:semiHidden/>
    <w:rPr>
      <w:b/>
      <w:bCs/>
      <w:sz w:val="20"/>
    </w:rPr>
  </w:style>
  <w:style w:type="table" w:customStyle="1" w:styleId="Listdeculoarenchis1">
    <w:name w:val="Listă de culoare închisă1"/>
    <w:basedOn w:val="Tabel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stdeculoarenchis-Accentuare11">
    <w:name w:val="Listă de culoare închisă - Accentuare 11"/>
    <w:basedOn w:val="Tabel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Listdeculoarenchis-Accentuare21">
    <w:name w:val="Listă de culoare închisă - Accentuare 21"/>
    <w:basedOn w:val="Tabel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Listdeculoarenchis-Accentuare31">
    <w:name w:val="Listă de culoare închisă - Accentuare 31"/>
    <w:basedOn w:val="Tabel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Listdeculoarenchis-Accentuare41">
    <w:name w:val="Listă de culoare închisă - Accentuare 41"/>
    <w:basedOn w:val="Tabel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Listdeculoarenchis-Accentuare51">
    <w:name w:val="Listă de culoare închisă - Accentuare 51"/>
    <w:basedOn w:val="Tabel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Listdeculoarenchis-Accentuare61">
    <w:name w:val="Listă de culoare închisă - Accentuare 61"/>
    <w:basedOn w:val="Tabel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customStyle="1" w:styleId="Dat1">
    <w:name w:val="Dată1"/>
    <w:basedOn w:val="Normal"/>
    <w:next w:val="Normal"/>
    <w:link w:val="Caracterdat"/>
    <w:uiPriority w:val="99"/>
    <w:semiHidden/>
    <w:unhideWhenUsed/>
  </w:style>
  <w:style w:type="character" w:customStyle="1" w:styleId="Caracterdat">
    <w:name w:val="Caracter dată"/>
    <w:basedOn w:val="Fontdeparagrafimplicit"/>
    <w:link w:val="Dat1"/>
    <w:uiPriority w:val="99"/>
    <w:semiHidden/>
  </w:style>
  <w:style w:type="paragraph" w:customStyle="1" w:styleId="Plandocument1">
    <w:name w:val="Plan document1"/>
    <w:basedOn w:val="Normal"/>
    <w:link w:val="Caracterplandocument"/>
    <w:uiPriority w:val="99"/>
    <w:semiHidden/>
    <w:unhideWhenUsed/>
    <w:pPr>
      <w:spacing w:after="0" w:line="240" w:lineRule="auto"/>
    </w:pPr>
    <w:rPr>
      <w:rFonts w:ascii="Tahoma" w:hAnsi="Tahoma" w:cs="Tahoma"/>
      <w:sz w:val="16"/>
    </w:rPr>
  </w:style>
  <w:style w:type="character" w:customStyle="1" w:styleId="Caracterplandocument">
    <w:name w:val="Caracter plan document"/>
    <w:basedOn w:val="Fontdeparagrafimplicit"/>
    <w:link w:val="Plandocument1"/>
    <w:uiPriority w:val="99"/>
    <w:semiHidden/>
    <w:rPr>
      <w:rFonts w:ascii="Tahoma" w:hAnsi="Tahoma" w:cs="Tahoma"/>
      <w:sz w:val="16"/>
    </w:rPr>
  </w:style>
  <w:style w:type="paragraph" w:customStyle="1" w:styleId="Semnturdee-mail">
    <w:name w:val="Semnătură de e-mail"/>
    <w:basedOn w:val="Normal"/>
    <w:link w:val="Caractersemnturdee-mail"/>
    <w:uiPriority w:val="99"/>
    <w:semiHidden/>
    <w:unhideWhenUsed/>
    <w:pPr>
      <w:spacing w:after="0" w:line="240" w:lineRule="auto"/>
    </w:pPr>
  </w:style>
  <w:style w:type="character" w:customStyle="1" w:styleId="Caractersemnturdee-mail">
    <w:name w:val="Caracter semnătură de e-mail"/>
    <w:basedOn w:val="Fontdeparagrafimplicit"/>
    <w:link w:val="Semnturdee-mail"/>
    <w:uiPriority w:val="99"/>
    <w:semiHidden/>
  </w:style>
  <w:style w:type="character" w:customStyle="1" w:styleId="Accentuare">
    <w:name w:val="Accentuare"/>
    <w:basedOn w:val="Fontdeparagrafimplicit"/>
    <w:uiPriority w:val="20"/>
    <w:semiHidden/>
    <w:unhideWhenUsed/>
    <w:rPr>
      <w:i/>
      <w:iCs/>
    </w:rPr>
  </w:style>
  <w:style w:type="character" w:customStyle="1" w:styleId="referinnotdefinal">
    <w:name w:val="referință notă de final"/>
    <w:basedOn w:val="Fontdeparagrafimplicit"/>
    <w:uiPriority w:val="99"/>
    <w:semiHidden/>
    <w:unhideWhenUsed/>
    <w:rPr>
      <w:vertAlign w:val="superscript"/>
    </w:rPr>
  </w:style>
  <w:style w:type="paragraph" w:customStyle="1" w:styleId="textnotdefinal">
    <w:name w:val="text notă de final"/>
    <w:basedOn w:val="Normal"/>
    <w:link w:val="Caractertextnotdefinal"/>
    <w:uiPriority w:val="99"/>
    <w:semiHidden/>
    <w:unhideWhenUsed/>
    <w:pPr>
      <w:spacing w:after="0" w:line="240" w:lineRule="auto"/>
    </w:pPr>
  </w:style>
  <w:style w:type="character" w:customStyle="1" w:styleId="Caractertextnotdefinal">
    <w:name w:val="Caracter text notă de final"/>
    <w:basedOn w:val="Fontdeparagrafimplicit"/>
    <w:link w:val="textnotdefinal"/>
    <w:uiPriority w:val="99"/>
    <w:semiHidden/>
    <w:rPr>
      <w:sz w:val="20"/>
    </w:rPr>
  </w:style>
  <w:style w:type="paragraph" w:customStyle="1" w:styleId="adresplic">
    <w:name w:val="adresă plic"/>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returplic">
    <w:name w:val="retur plic"/>
    <w:basedOn w:val="Normal"/>
    <w:uiPriority w:val="99"/>
    <w:semiHidden/>
    <w:unhideWhenUsed/>
    <w:pPr>
      <w:spacing w:after="0" w:line="240" w:lineRule="auto"/>
    </w:pPr>
    <w:rPr>
      <w:rFonts w:asciiTheme="majorHAnsi" w:eastAsiaTheme="majorEastAsia" w:hAnsiTheme="majorHAnsi" w:cstheme="majorBidi"/>
    </w:rPr>
  </w:style>
  <w:style w:type="character" w:customStyle="1" w:styleId="HyperlinkParcurs1">
    <w:name w:val="HyperlinkParcurs1"/>
    <w:basedOn w:val="Fontdeparagrafimplicit"/>
    <w:uiPriority w:val="99"/>
    <w:semiHidden/>
    <w:unhideWhenUsed/>
    <w:rPr>
      <w:color w:val="969696" w:themeColor="followedHyperlink"/>
      <w:u w:val="single"/>
    </w:rPr>
  </w:style>
  <w:style w:type="character" w:customStyle="1" w:styleId="referinnotdesubsol">
    <w:name w:val="referință notă de subsol"/>
    <w:basedOn w:val="Fontdeparagrafimplicit"/>
    <w:uiPriority w:val="99"/>
    <w:semiHidden/>
    <w:unhideWhenUsed/>
    <w:rPr>
      <w:vertAlign w:val="superscript"/>
    </w:rPr>
  </w:style>
  <w:style w:type="paragraph" w:customStyle="1" w:styleId="textnotdesubsol">
    <w:name w:val="text notă de subsol"/>
    <w:basedOn w:val="Normal"/>
    <w:link w:val="Caractertextnotsubsol"/>
    <w:uiPriority w:val="99"/>
    <w:semiHidden/>
    <w:unhideWhenUsed/>
    <w:pPr>
      <w:spacing w:after="0" w:line="240" w:lineRule="auto"/>
    </w:pPr>
  </w:style>
  <w:style w:type="character" w:customStyle="1" w:styleId="Caractertextnotsubsol">
    <w:name w:val="Caracter text notă subsol"/>
    <w:basedOn w:val="Fontdeparagrafimplicit"/>
    <w:link w:val="textnotdesubsol"/>
    <w:uiPriority w:val="99"/>
    <w:semiHidden/>
    <w:rPr>
      <w:sz w:val="20"/>
    </w:rPr>
  </w:style>
  <w:style w:type="character" w:customStyle="1" w:styleId="CaracterTitlu3">
    <w:name w:val="Caracter Titlu 3"/>
    <w:basedOn w:val="Fontdeparagrafimplicit"/>
    <w:link w:val="titlu30"/>
    <w:uiPriority w:val="1"/>
    <w:rPr>
      <w:rFonts w:asciiTheme="majorHAnsi" w:eastAsiaTheme="majorEastAsia" w:hAnsiTheme="majorHAnsi" w:cstheme="majorBidi"/>
      <w:b/>
      <w:bCs/>
      <w:color w:val="7E97AD" w:themeColor="accent1"/>
      <w:kern w:val="20"/>
      <w14:ligatures w14:val="standardContextual"/>
    </w:rPr>
  </w:style>
  <w:style w:type="character" w:customStyle="1" w:styleId="CaracterTitlu4">
    <w:name w:val="Caracter Titlu 4"/>
    <w:basedOn w:val="Fontdeparagrafimplicit"/>
    <w:link w:val="titlu40"/>
    <w:uiPriority w:val="18"/>
    <w:semiHidden/>
    <w:rPr>
      <w:rFonts w:asciiTheme="majorHAnsi" w:eastAsiaTheme="majorEastAsia" w:hAnsiTheme="majorHAnsi" w:cstheme="majorBidi"/>
      <w:b/>
      <w:bCs/>
      <w:i/>
      <w:iCs/>
      <w:color w:val="7E97AD" w:themeColor="accent1"/>
      <w:kern w:val="20"/>
    </w:rPr>
  </w:style>
  <w:style w:type="character" w:customStyle="1" w:styleId="CaracterTitlu5">
    <w:name w:val="Caracter Titlu 5"/>
    <w:basedOn w:val="Fontdeparagrafimplicit"/>
    <w:link w:val="titlu50"/>
    <w:uiPriority w:val="18"/>
    <w:semiHidden/>
    <w:rPr>
      <w:rFonts w:asciiTheme="majorHAnsi" w:eastAsiaTheme="majorEastAsia" w:hAnsiTheme="majorHAnsi" w:cstheme="majorBidi"/>
      <w:color w:val="394B5A" w:themeColor="accent1" w:themeShade="7F"/>
      <w:kern w:val="20"/>
    </w:rPr>
  </w:style>
  <w:style w:type="character" w:customStyle="1" w:styleId="CaracterTitlu6">
    <w:name w:val="Caracter Titlu 6"/>
    <w:basedOn w:val="Fontdeparagrafimplicit"/>
    <w:link w:val="titlu60"/>
    <w:uiPriority w:val="18"/>
    <w:semiHidden/>
    <w:rPr>
      <w:rFonts w:asciiTheme="majorHAnsi" w:eastAsiaTheme="majorEastAsia" w:hAnsiTheme="majorHAnsi" w:cstheme="majorBidi"/>
      <w:i/>
      <w:iCs/>
      <w:color w:val="394B5A" w:themeColor="accent1" w:themeShade="7F"/>
      <w:kern w:val="20"/>
    </w:rPr>
  </w:style>
  <w:style w:type="character" w:customStyle="1" w:styleId="CaracterTitlu7">
    <w:name w:val="Caracter Titlu 7"/>
    <w:basedOn w:val="Fontdeparagrafimplicit"/>
    <w:link w:val="titlu70"/>
    <w:uiPriority w:val="18"/>
    <w:semiHidden/>
    <w:rPr>
      <w:rFonts w:asciiTheme="majorHAnsi" w:eastAsiaTheme="majorEastAsia" w:hAnsiTheme="majorHAnsi" w:cstheme="majorBidi"/>
      <w:i/>
      <w:iCs/>
      <w:color w:val="404040" w:themeColor="text1" w:themeTint="BF"/>
      <w:kern w:val="20"/>
    </w:rPr>
  </w:style>
  <w:style w:type="character" w:customStyle="1" w:styleId="CaracterTitlu8">
    <w:name w:val="Caracter Titlu 8"/>
    <w:basedOn w:val="Fontdeparagrafimplicit"/>
    <w:link w:val="titlu80"/>
    <w:uiPriority w:val="18"/>
    <w:semiHidden/>
    <w:rPr>
      <w:rFonts w:asciiTheme="majorHAnsi" w:eastAsiaTheme="majorEastAsia" w:hAnsiTheme="majorHAnsi" w:cstheme="majorBidi"/>
      <w:color w:val="404040" w:themeColor="text1" w:themeTint="BF"/>
      <w:kern w:val="20"/>
    </w:rPr>
  </w:style>
  <w:style w:type="character" w:customStyle="1" w:styleId="CaracterTitlu9">
    <w:name w:val="Caracter Titlu 9"/>
    <w:basedOn w:val="Fontdeparagrafimplicit"/>
    <w:link w:val="titlu90"/>
    <w:uiPriority w:val="18"/>
    <w:semiHidden/>
    <w:rPr>
      <w:rFonts w:asciiTheme="majorHAnsi" w:eastAsiaTheme="majorEastAsia" w:hAnsiTheme="majorHAnsi" w:cstheme="majorBidi"/>
      <w:i/>
      <w:iCs/>
      <w:color w:val="404040" w:themeColor="text1" w:themeTint="BF"/>
      <w:kern w:val="20"/>
    </w:rPr>
  </w:style>
  <w:style w:type="character" w:customStyle="1" w:styleId="AcronimHTML1">
    <w:name w:val="Acronim HTML1"/>
    <w:basedOn w:val="Fontdeparagrafimplicit"/>
    <w:uiPriority w:val="99"/>
    <w:semiHidden/>
    <w:unhideWhenUsed/>
  </w:style>
  <w:style w:type="paragraph" w:customStyle="1" w:styleId="AdresHTML1">
    <w:name w:val="Adresă HTML1"/>
    <w:basedOn w:val="Normal"/>
    <w:link w:val="CaracteradresHTML"/>
    <w:uiPriority w:val="99"/>
    <w:semiHidden/>
    <w:unhideWhenUsed/>
    <w:pPr>
      <w:spacing w:after="0" w:line="240" w:lineRule="auto"/>
    </w:pPr>
    <w:rPr>
      <w:i/>
      <w:iCs/>
    </w:rPr>
  </w:style>
  <w:style w:type="character" w:customStyle="1" w:styleId="CaracteradresHTML">
    <w:name w:val="Caracter adresă HTML"/>
    <w:basedOn w:val="Fontdeparagrafimplicit"/>
    <w:link w:val="AdresHTML1"/>
    <w:uiPriority w:val="99"/>
    <w:semiHidden/>
    <w:rPr>
      <w:i/>
      <w:iCs/>
    </w:rPr>
  </w:style>
  <w:style w:type="character" w:customStyle="1" w:styleId="CitareHTML1">
    <w:name w:val="Citare HTML1"/>
    <w:basedOn w:val="Fontdeparagrafimplicit"/>
    <w:uiPriority w:val="99"/>
    <w:semiHidden/>
    <w:unhideWhenUsed/>
    <w:rPr>
      <w:i/>
      <w:iCs/>
    </w:rPr>
  </w:style>
  <w:style w:type="character" w:customStyle="1" w:styleId="CodHTML1">
    <w:name w:val="Cod HTML1"/>
    <w:basedOn w:val="Fontdeparagrafimplicit"/>
    <w:uiPriority w:val="99"/>
    <w:semiHidden/>
    <w:unhideWhenUsed/>
    <w:rPr>
      <w:rFonts w:ascii="Consolas" w:hAnsi="Consolas" w:cs="Consolas"/>
      <w:sz w:val="20"/>
    </w:rPr>
  </w:style>
  <w:style w:type="character" w:customStyle="1" w:styleId="DefiniieHTML1">
    <w:name w:val="Definiție HTML1"/>
    <w:basedOn w:val="Fontdeparagrafimplicit"/>
    <w:uiPriority w:val="99"/>
    <w:semiHidden/>
    <w:unhideWhenUsed/>
    <w:rPr>
      <w:i/>
      <w:iCs/>
    </w:rPr>
  </w:style>
  <w:style w:type="character" w:customStyle="1" w:styleId="TastaturHTML1">
    <w:name w:val="Tastatură HTML1"/>
    <w:basedOn w:val="Fontdeparagrafimplicit"/>
    <w:uiPriority w:val="99"/>
    <w:semiHidden/>
    <w:unhideWhenUsed/>
    <w:rPr>
      <w:rFonts w:ascii="Consolas" w:hAnsi="Consolas" w:cs="Consolas"/>
      <w:sz w:val="20"/>
    </w:rPr>
  </w:style>
  <w:style w:type="paragraph" w:customStyle="1" w:styleId="PreformatatHTML1">
    <w:name w:val="Preformatat HTML1"/>
    <w:basedOn w:val="Normal"/>
    <w:link w:val="CaracterpreformatatHTML"/>
    <w:uiPriority w:val="99"/>
    <w:semiHidden/>
    <w:unhideWhenUsed/>
    <w:pPr>
      <w:spacing w:after="0" w:line="240" w:lineRule="auto"/>
    </w:pPr>
    <w:rPr>
      <w:rFonts w:ascii="Consolas" w:hAnsi="Consolas" w:cs="Consolas"/>
    </w:rPr>
  </w:style>
  <w:style w:type="character" w:customStyle="1" w:styleId="CaracterpreformatatHTML">
    <w:name w:val="Caracter preformatat HTML"/>
    <w:basedOn w:val="Fontdeparagrafimplicit"/>
    <w:link w:val="PreformatatHTML1"/>
    <w:uiPriority w:val="99"/>
    <w:semiHidden/>
    <w:rPr>
      <w:rFonts w:ascii="Consolas" w:hAnsi="Consolas" w:cs="Consolas"/>
      <w:sz w:val="20"/>
    </w:rPr>
  </w:style>
  <w:style w:type="character" w:customStyle="1" w:styleId="MostrHTML1">
    <w:name w:val="Mostră HTML1"/>
    <w:basedOn w:val="Fontdeparagrafimplicit"/>
    <w:uiPriority w:val="99"/>
    <w:semiHidden/>
    <w:unhideWhenUsed/>
    <w:rPr>
      <w:rFonts w:ascii="Consolas" w:hAnsi="Consolas" w:cs="Consolas"/>
      <w:sz w:val="24"/>
    </w:rPr>
  </w:style>
  <w:style w:type="character" w:customStyle="1" w:styleId="MaindescrisHTML1">
    <w:name w:val="Mașină de scris HTML1"/>
    <w:basedOn w:val="Fontdeparagrafimplicit"/>
    <w:uiPriority w:val="99"/>
    <w:semiHidden/>
    <w:unhideWhenUsed/>
    <w:rPr>
      <w:rFonts w:ascii="Consolas" w:hAnsi="Consolas" w:cs="Consolas"/>
      <w:sz w:val="20"/>
    </w:rPr>
  </w:style>
  <w:style w:type="character" w:customStyle="1" w:styleId="VariabilHTML1">
    <w:name w:val="Variabilă HTML1"/>
    <w:basedOn w:val="Fontdeparagrafimplicit"/>
    <w:uiPriority w:val="99"/>
    <w:semiHidden/>
    <w:unhideWhenUsed/>
    <w:rPr>
      <w:i/>
      <w:iCs/>
    </w:rPr>
  </w:style>
  <w:style w:type="character" w:styleId="Hyperlink">
    <w:name w:val="Hyperlink"/>
    <w:basedOn w:val="Fontdeparagrafimplici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customStyle="1" w:styleId="titludeindex">
    <w:name w:val="titlu de index"/>
    <w:basedOn w:val="Normal"/>
    <w:next w:val="Index1"/>
    <w:uiPriority w:val="99"/>
    <w:semiHidden/>
    <w:unhideWhenUsed/>
    <w:rPr>
      <w:rFonts w:asciiTheme="majorHAnsi" w:eastAsiaTheme="majorEastAsia" w:hAnsiTheme="majorHAnsi" w:cstheme="majorBidi"/>
      <w:b/>
      <w:bCs/>
    </w:rPr>
  </w:style>
  <w:style w:type="character" w:customStyle="1" w:styleId="Accentuareintens1">
    <w:name w:val="Accentuare intensă1"/>
    <w:basedOn w:val="Fontdeparagrafimplicit"/>
    <w:uiPriority w:val="21"/>
    <w:semiHidden/>
    <w:unhideWhenUsed/>
    <w:rPr>
      <w:b/>
      <w:bCs/>
      <w:i/>
      <w:iCs/>
      <w:color w:val="7E97AD" w:themeColor="accent1"/>
    </w:rPr>
  </w:style>
  <w:style w:type="paragraph" w:customStyle="1" w:styleId="Citatintens1">
    <w:name w:val="Citat intens1"/>
    <w:basedOn w:val="Normal"/>
    <w:next w:val="Normal"/>
    <w:link w:val="Caractercitatintens"/>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aractercitatintens">
    <w:name w:val="Caracter citat intens"/>
    <w:basedOn w:val="Fontdeparagrafimplicit"/>
    <w:link w:val="Citatintens1"/>
    <w:uiPriority w:val="30"/>
    <w:semiHidden/>
    <w:rPr>
      <w:b/>
      <w:bCs/>
      <w:i/>
      <w:iCs/>
      <w:color w:val="7E97AD" w:themeColor="accent1"/>
    </w:rPr>
  </w:style>
  <w:style w:type="character" w:customStyle="1" w:styleId="Referireintens1">
    <w:name w:val="Referire intensă1"/>
    <w:basedOn w:val="Fontdeparagrafimplicit"/>
    <w:uiPriority w:val="32"/>
    <w:semiHidden/>
    <w:unhideWhenUsed/>
    <w:rPr>
      <w:b/>
      <w:bCs/>
      <w:smallCaps/>
      <w:color w:val="CC8E60" w:themeColor="accent2"/>
      <w:spacing w:val="5"/>
      <w:u w:val="single"/>
    </w:rPr>
  </w:style>
  <w:style w:type="table" w:customStyle="1" w:styleId="Grildeculoaredeschis1">
    <w:name w:val="Grilă de culoare deschisă1"/>
    <w:basedOn w:val="Tabel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deculoaredeschis-Accentuare11">
    <w:name w:val="Grilă de culoare deschisă - Accentuare 11"/>
    <w:basedOn w:val="Tabel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Grildeculoaredeschis-Accentuare21">
    <w:name w:val="Grilă de culoare deschisă - Accentuare 21"/>
    <w:basedOn w:val="Tabel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Grildeculoaredeschis-Accentuare31">
    <w:name w:val="Grilă de culoare deschisă - Accentuare 31"/>
    <w:basedOn w:val="Tabel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Grildeculoaredeschis-Accentuare41">
    <w:name w:val="Grilă de culoare deschisă - Accentuare 41"/>
    <w:basedOn w:val="Tabel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Grildeculoaredeschis-Accentuare51">
    <w:name w:val="Grilă de culoare deschisă - Accentuare 51"/>
    <w:basedOn w:val="Tabel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Grildeculoaredeschis-Accentuare61">
    <w:name w:val="Grilă de culoare deschisă - Accentuare 61"/>
    <w:basedOn w:val="Tabel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Listdeculoaredeschis1">
    <w:name w:val="Listă de culoare deschisă1"/>
    <w:basedOn w:val="Tabel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Accentdeschislist1">
    <w:name w:val="Accent deschis listă 1"/>
    <w:basedOn w:val="Tabel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Accentdeschislist2">
    <w:name w:val="Accent deschis listă 2"/>
    <w:basedOn w:val="Tabel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Accentdeschislist3">
    <w:name w:val="Accent deschis listă 3"/>
    <w:basedOn w:val="Tabel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Accentdeschislist4">
    <w:name w:val="Accent deschis listă 4"/>
    <w:basedOn w:val="Tabel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Accentdeschislist5">
    <w:name w:val="Accent deschis listă 5"/>
    <w:basedOn w:val="Tabel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Accentdeschislist6">
    <w:name w:val="Accent deschis listă 6"/>
    <w:basedOn w:val="Tabel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Umbriredeculoaredeschis1">
    <w:name w:val="Umbrire de culoare deschisă1"/>
    <w:basedOn w:val="Tabel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Accentdeschisumbrire1">
    <w:name w:val="Accent deschis umbrire 1"/>
    <w:basedOn w:val="Tabel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Accentdeschisumbrire2">
    <w:name w:val="Accent deschis umbrire 2"/>
    <w:basedOn w:val="Tabel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Accentdeschisumbrire3">
    <w:name w:val="Accent deschis umbrire 3"/>
    <w:basedOn w:val="Tabel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Accentdeschisumbrire4">
    <w:name w:val="Accent deschis umbrire 4"/>
    <w:basedOn w:val="Tabel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Accentdeschisumbrire5">
    <w:name w:val="Accent deschis umbrire 5"/>
    <w:basedOn w:val="Tabel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Accentdeschisumbrire6">
    <w:name w:val="Accent deschis umbrire 6"/>
    <w:basedOn w:val="Tabel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customStyle="1" w:styleId="numrdelinie">
    <w:name w:val="număr de linie"/>
    <w:basedOn w:val="Fontdeparagrafimplicit"/>
    <w:uiPriority w:val="99"/>
    <w:semiHidden/>
    <w:unhideWhenUsed/>
  </w:style>
  <w:style w:type="paragraph" w:customStyle="1" w:styleId="List1">
    <w:name w:val="Listă1"/>
    <w:basedOn w:val="Normal"/>
    <w:uiPriority w:val="99"/>
    <w:semiHidden/>
    <w:unhideWhenUsed/>
    <w:pPr>
      <w:ind w:left="360" w:hanging="360"/>
      <w:contextualSpacing/>
    </w:pPr>
  </w:style>
  <w:style w:type="paragraph" w:customStyle="1" w:styleId="List2">
    <w:name w:val="Listă 2"/>
    <w:basedOn w:val="Normal"/>
    <w:uiPriority w:val="99"/>
    <w:semiHidden/>
    <w:unhideWhenUsed/>
    <w:pPr>
      <w:ind w:left="720" w:hanging="360"/>
      <w:contextualSpacing/>
    </w:pPr>
  </w:style>
  <w:style w:type="paragraph" w:customStyle="1" w:styleId="List3">
    <w:name w:val="Listă 3"/>
    <w:basedOn w:val="Normal"/>
    <w:uiPriority w:val="99"/>
    <w:semiHidden/>
    <w:unhideWhenUsed/>
    <w:pPr>
      <w:ind w:left="1080" w:hanging="360"/>
      <w:contextualSpacing/>
    </w:pPr>
  </w:style>
  <w:style w:type="paragraph" w:customStyle="1" w:styleId="List4">
    <w:name w:val="Listă 4"/>
    <w:basedOn w:val="Normal"/>
    <w:uiPriority w:val="99"/>
    <w:semiHidden/>
    <w:unhideWhenUsed/>
    <w:pPr>
      <w:ind w:left="1440" w:hanging="360"/>
      <w:contextualSpacing/>
    </w:pPr>
  </w:style>
  <w:style w:type="paragraph" w:customStyle="1" w:styleId="List5">
    <w:name w:val="Listă 5"/>
    <w:basedOn w:val="Normal"/>
    <w:uiPriority w:val="99"/>
    <w:semiHidden/>
    <w:unhideWhenUsed/>
    <w:pPr>
      <w:ind w:left="1800" w:hanging="360"/>
      <w:contextualSpacing/>
    </w:pPr>
  </w:style>
  <w:style w:type="paragraph" w:customStyle="1" w:styleId="Listcumarcatori1">
    <w:name w:val="Listă cu marcatori1"/>
    <w:basedOn w:val="Normal"/>
    <w:uiPriority w:val="1"/>
    <w:unhideWhenUsed/>
    <w:qFormat/>
    <w:pPr>
      <w:numPr>
        <w:numId w:val="1"/>
      </w:numPr>
      <w:spacing w:after="40"/>
    </w:pPr>
  </w:style>
  <w:style w:type="paragraph" w:customStyle="1" w:styleId="Listacumarcatori21">
    <w:name w:val="Lista cu marcatori 21"/>
    <w:basedOn w:val="Normal"/>
    <w:uiPriority w:val="99"/>
    <w:semiHidden/>
    <w:unhideWhenUsed/>
    <w:pPr>
      <w:numPr>
        <w:numId w:val="2"/>
      </w:numPr>
      <w:contextualSpacing/>
    </w:pPr>
  </w:style>
  <w:style w:type="paragraph" w:customStyle="1" w:styleId="Listacumarcatori31">
    <w:name w:val="Lista cu marcatori 31"/>
    <w:basedOn w:val="Normal"/>
    <w:uiPriority w:val="99"/>
    <w:semiHidden/>
    <w:unhideWhenUsed/>
    <w:pPr>
      <w:numPr>
        <w:numId w:val="3"/>
      </w:numPr>
      <w:contextualSpacing/>
    </w:pPr>
  </w:style>
  <w:style w:type="paragraph" w:customStyle="1" w:styleId="Listacumarcatori41">
    <w:name w:val="Lista cu marcatori 41"/>
    <w:basedOn w:val="Normal"/>
    <w:uiPriority w:val="99"/>
    <w:semiHidden/>
    <w:unhideWhenUsed/>
    <w:pPr>
      <w:numPr>
        <w:numId w:val="4"/>
      </w:numPr>
      <w:contextualSpacing/>
    </w:pPr>
  </w:style>
  <w:style w:type="paragraph" w:customStyle="1" w:styleId="Listacumarcatori51">
    <w:name w:val="Lista cu marcatori 51"/>
    <w:basedOn w:val="Normal"/>
    <w:uiPriority w:val="99"/>
    <w:semiHidden/>
    <w:unhideWhenUsed/>
    <w:pPr>
      <w:numPr>
        <w:numId w:val="5"/>
      </w:numPr>
      <w:contextualSpacing/>
    </w:pPr>
  </w:style>
  <w:style w:type="paragraph" w:customStyle="1" w:styleId="Listcontinuare1">
    <w:name w:val="Listă continuare1"/>
    <w:basedOn w:val="Normal"/>
    <w:uiPriority w:val="99"/>
    <w:semiHidden/>
    <w:unhideWhenUsed/>
    <w:pPr>
      <w:spacing w:after="120"/>
      <w:ind w:left="360"/>
      <w:contextualSpacing/>
    </w:pPr>
  </w:style>
  <w:style w:type="paragraph" w:customStyle="1" w:styleId="Listcontinuare21">
    <w:name w:val="Listă continuare 21"/>
    <w:basedOn w:val="Normal"/>
    <w:uiPriority w:val="99"/>
    <w:semiHidden/>
    <w:unhideWhenUsed/>
    <w:pPr>
      <w:spacing w:after="120"/>
      <w:ind w:left="720"/>
      <w:contextualSpacing/>
    </w:pPr>
  </w:style>
  <w:style w:type="paragraph" w:customStyle="1" w:styleId="Listcontinuare31">
    <w:name w:val="Listă continuare 31"/>
    <w:basedOn w:val="Normal"/>
    <w:uiPriority w:val="99"/>
    <w:semiHidden/>
    <w:unhideWhenUsed/>
    <w:pPr>
      <w:spacing w:after="120"/>
      <w:ind w:left="1080"/>
      <w:contextualSpacing/>
    </w:pPr>
  </w:style>
  <w:style w:type="paragraph" w:customStyle="1" w:styleId="Listcontinuare41">
    <w:name w:val="Listă continuare 41"/>
    <w:basedOn w:val="Normal"/>
    <w:uiPriority w:val="99"/>
    <w:semiHidden/>
    <w:unhideWhenUsed/>
    <w:pPr>
      <w:spacing w:after="120"/>
      <w:ind w:left="1440"/>
      <w:contextualSpacing/>
    </w:pPr>
  </w:style>
  <w:style w:type="paragraph" w:customStyle="1" w:styleId="Listcontinuare51">
    <w:name w:val="Listă continuare 51"/>
    <w:basedOn w:val="Normal"/>
    <w:uiPriority w:val="99"/>
    <w:semiHidden/>
    <w:unhideWhenUsed/>
    <w:pPr>
      <w:spacing w:after="120"/>
      <w:ind w:left="1800"/>
      <w:contextualSpacing/>
    </w:pPr>
  </w:style>
  <w:style w:type="paragraph" w:customStyle="1" w:styleId="Listnumerotat1">
    <w:name w:val="Listă numerotată1"/>
    <w:basedOn w:val="Normal"/>
    <w:uiPriority w:val="1"/>
    <w:unhideWhenUsed/>
    <w:qFormat/>
    <w:pPr>
      <w:numPr>
        <w:numId w:val="19"/>
      </w:numPr>
      <w:contextualSpacing/>
    </w:pPr>
  </w:style>
  <w:style w:type="paragraph" w:customStyle="1" w:styleId="Listanumerotat21">
    <w:name w:val="Lista numerotată 21"/>
    <w:basedOn w:val="Normal"/>
    <w:uiPriority w:val="1"/>
    <w:unhideWhenUsed/>
    <w:qFormat/>
    <w:pPr>
      <w:numPr>
        <w:ilvl w:val="1"/>
        <w:numId w:val="19"/>
      </w:numPr>
      <w:contextualSpacing/>
    </w:pPr>
  </w:style>
  <w:style w:type="paragraph" w:customStyle="1" w:styleId="Listanumerotat31">
    <w:name w:val="Lista numerotată 31"/>
    <w:basedOn w:val="Normal"/>
    <w:uiPriority w:val="18"/>
    <w:unhideWhenUsed/>
    <w:qFormat/>
    <w:pPr>
      <w:numPr>
        <w:ilvl w:val="2"/>
        <w:numId w:val="19"/>
      </w:numPr>
      <w:contextualSpacing/>
    </w:pPr>
  </w:style>
  <w:style w:type="paragraph" w:customStyle="1" w:styleId="Listanumerotat41">
    <w:name w:val="Lista numerotată 41"/>
    <w:basedOn w:val="Normal"/>
    <w:uiPriority w:val="18"/>
    <w:semiHidden/>
    <w:unhideWhenUsed/>
    <w:pPr>
      <w:numPr>
        <w:ilvl w:val="3"/>
        <w:numId w:val="19"/>
      </w:numPr>
      <w:contextualSpacing/>
    </w:pPr>
  </w:style>
  <w:style w:type="paragraph" w:customStyle="1" w:styleId="Listanumerotat51">
    <w:name w:val="Lista numerotată 51"/>
    <w:basedOn w:val="Normal"/>
    <w:uiPriority w:val="18"/>
    <w:semiHidden/>
    <w:unhideWhenUsed/>
    <w:pPr>
      <w:numPr>
        <w:ilvl w:val="4"/>
        <w:numId w:val="19"/>
      </w:numPr>
      <w:contextualSpacing/>
    </w:pPr>
  </w:style>
  <w:style w:type="paragraph" w:customStyle="1" w:styleId="Listparagraf1">
    <w:name w:val="Listă paragraf1"/>
    <w:basedOn w:val="Normal"/>
    <w:uiPriority w:val="34"/>
    <w:semiHidden/>
    <w:unhideWhenUsed/>
    <w:pPr>
      <w:ind w:left="720"/>
      <w:contextualSpacing/>
    </w:pPr>
  </w:style>
  <w:style w:type="paragraph" w:customStyle="1" w:styleId="macrocomand">
    <w:name w:val="macrocomandă"/>
    <w:link w:val="Caractertextmacrocomand"/>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Caractertextmacrocomand">
    <w:name w:val="Caracter text macrocomandă"/>
    <w:basedOn w:val="Fontdeparagrafimplicit"/>
    <w:link w:val="macrocomand"/>
    <w:uiPriority w:val="99"/>
    <w:semiHidden/>
    <w:rPr>
      <w:rFonts w:ascii="Consolas" w:hAnsi="Consolas" w:cs="Consolas"/>
      <w:sz w:val="20"/>
    </w:rPr>
  </w:style>
  <w:style w:type="table" w:customStyle="1" w:styleId="Grilmedie11">
    <w:name w:val="Grilă medie 11"/>
    <w:basedOn w:val="Tabel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medie1-Accentuare11">
    <w:name w:val="Grilă medie 1 - Accentuare 11"/>
    <w:basedOn w:val="Tabel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Grilmedie1-Accentuare21">
    <w:name w:val="Grilă medie 1 - Accentuare 21"/>
    <w:basedOn w:val="Tabel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Grilmedie1-Accentuare31">
    <w:name w:val="Grilă medie 1 - Accentuare 31"/>
    <w:basedOn w:val="Tabel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Grilmedie1-Accentuare41">
    <w:name w:val="Grilă medie 1 - Accentuare 41"/>
    <w:basedOn w:val="Tabel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Grilmedie1-Accentuare51">
    <w:name w:val="Grilă medie 1 - Accentuare 51"/>
    <w:basedOn w:val="Tabel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Grilmedie1-Accentuare61">
    <w:name w:val="Grilă medie 1 - Accentuare 61"/>
    <w:basedOn w:val="Tabel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Grilmedie21">
    <w:name w:val="Grilă medie 2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medie2-Accentuare11">
    <w:name w:val="Grilă medie 2 - Accentuare 1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Grilmedie2-Accentuare21">
    <w:name w:val="Grilă medie 2 - Accentuare 2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Grilmedie2-Accentuare31">
    <w:name w:val="Grilă medie 2 - Accentuare 3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Grilmedie2-Accentuare41">
    <w:name w:val="Grilă medie 2 - Accentuare 4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Grilmedie2-Accentuare51">
    <w:name w:val="Grilă medie 2 - Accentuare 5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Grilmedie2-Accentuare61">
    <w:name w:val="Grilă medie 2 - Accentuare 61"/>
    <w:basedOn w:val="Tabel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Grilmedie31">
    <w:name w:val="Grilă medie 3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Grilmedie3-Accentuare11">
    <w:name w:val="Grilă medie 3 - Accentuare 1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Grilmedie3-Accentuare21">
    <w:name w:val="Grilă medie 3 - Accentuare 2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Grilmedie3-Accentuare31">
    <w:name w:val="Grilă medie 3 - Accentuare 3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Grilmedie3-Accentuare41">
    <w:name w:val="Grilă medie 3 - Accentuare 4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Grilmedie3-Accentuare51">
    <w:name w:val="Grilă medie 3 - Accentuare 5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Grilmedie3-Accentuare61">
    <w:name w:val="Grilă medie 3 - Accentuare 61"/>
    <w:basedOn w:val="Tabel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Listmedie11">
    <w:name w:val="Listă medie 11"/>
    <w:basedOn w:val="Tabel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medie1-Accentuare11">
    <w:name w:val="Listă medie 1 - Accentuare 11"/>
    <w:basedOn w:val="Tabel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Listmedie1-Accentuare21">
    <w:name w:val="Listă medie 1 - Accentuare 21"/>
    <w:basedOn w:val="Tabel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Listmedie1-Accentuare31">
    <w:name w:val="Listă medie 1 - Accentuare 31"/>
    <w:basedOn w:val="Tabel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Listmedie1-Accentuare41">
    <w:name w:val="Listă medie 1 - Accentuare 41"/>
    <w:basedOn w:val="Tabel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Listmedie1-Accentuare51">
    <w:name w:val="Listă medie 1 - Accentuare 51"/>
    <w:basedOn w:val="Tabel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Listmedie1-Accentuare61">
    <w:name w:val="Listă medie 1 - Accentuare 61"/>
    <w:basedOn w:val="Tabel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Listmedie21">
    <w:name w:val="Listă medie 2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11">
    <w:name w:val="Listă medie 2 - Accentuare 1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21">
    <w:name w:val="Listă medie 2 - Accentuare 2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31">
    <w:name w:val="Listă medie 2 - Accentuare 3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41">
    <w:name w:val="Listă medie 2 - Accentuare 4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51">
    <w:name w:val="Listă medie 2 - Accentuare 5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medie2-Accentuare61">
    <w:name w:val="Listă medie 2 - Accentuare 61"/>
    <w:basedOn w:val="Tabel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Umbriremedie11">
    <w:name w:val="Umbrire medie 11"/>
    <w:basedOn w:val="Tabel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Umbriremedie1-Accentuare11">
    <w:name w:val="Umbrire medie 1 - Accentuare 11"/>
    <w:basedOn w:val="Tabel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Umbriremedie1-Accentuare21">
    <w:name w:val="Umbrire medie 1 - Accentuare 21"/>
    <w:basedOn w:val="Tabel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Umbriremedie1-Accentuare31">
    <w:name w:val="Umbrire medie 1 - Accentuare 31"/>
    <w:basedOn w:val="Tabel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Umbriremedie1-Accentuare41">
    <w:name w:val="Umbrire medie 1 - Accentuare 41"/>
    <w:basedOn w:val="Tabel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Umbriremedie1-Accentuare51">
    <w:name w:val="Umbrire medie 1 - Accentuare 51"/>
    <w:basedOn w:val="Tabel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Umbriremedie1-Accentuare61">
    <w:name w:val="Umbrire medie 1 - Accentuare 61"/>
    <w:basedOn w:val="Tabel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Umbriremedie21">
    <w:name w:val="Umbrire medie 2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11">
    <w:name w:val="Umbrire medie 2 - Accentuare 1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21">
    <w:name w:val="Umbrire medie 2 - Accentuare 2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31">
    <w:name w:val="Umbrire medie 2 - Accentuare 3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41">
    <w:name w:val="Umbrire medie 2 - Accentuare 4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51">
    <w:name w:val="Umbrire medie 2 - Accentuare 5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Umbriremedie2-Accentuare61">
    <w:name w:val="Umbrire medie 2 - Accentuare 61"/>
    <w:basedOn w:val="Tabel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ntetmesaj1">
    <w:name w:val="Antet mesaj1"/>
    <w:basedOn w:val="Normal"/>
    <w:link w:val="Caracterantetmesaj"/>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Caracterantetmesaj">
    <w:name w:val="Caracter antet mesaj"/>
    <w:basedOn w:val="Fontdeparagrafimplicit"/>
    <w:link w:val="Antetmesaj1"/>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customStyle="1" w:styleId="Indentnormal1">
    <w:name w:val="Indent normal1"/>
    <w:basedOn w:val="Normal"/>
    <w:uiPriority w:val="99"/>
    <w:semiHidden/>
    <w:unhideWhenUsed/>
    <w:pPr>
      <w:ind w:left="720"/>
    </w:pPr>
  </w:style>
  <w:style w:type="paragraph" w:customStyle="1" w:styleId="Titlunot1">
    <w:name w:val="Titlu notă1"/>
    <w:basedOn w:val="Normal"/>
    <w:next w:val="Normal"/>
    <w:link w:val="Caractertitlunot"/>
    <w:uiPriority w:val="99"/>
    <w:semiHidden/>
    <w:unhideWhenUsed/>
    <w:pPr>
      <w:spacing w:after="0" w:line="240" w:lineRule="auto"/>
    </w:pPr>
  </w:style>
  <w:style w:type="character" w:customStyle="1" w:styleId="Caractertitlunot">
    <w:name w:val="Caracter titlu notă"/>
    <w:basedOn w:val="Fontdeparagrafimplicit"/>
    <w:link w:val="Titlunot1"/>
    <w:uiPriority w:val="99"/>
    <w:semiHidden/>
  </w:style>
  <w:style w:type="character" w:customStyle="1" w:styleId="numrdepagin">
    <w:name w:val="număr de pagină"/>
    <w:basedOn w:val="Fontdeparagrafimplicit"/>
    <w:uiPriority w:val="99"/>
    <w:semiHidden/>
    <w:unhideWhenUsed/>
  </w:style>
  <w:style w:type="paragraph" w:customStyle="1" w:styleId="Textsimplu1">
    <w:name w:val="Text simplu1"/>
    <w:basedOn w:val="Normal"/>
    <w:link w:val="Caractertextsimplu"/>
    <w:uiPriority w:val="99"/>
    <w:semiHidden/>
    <w:unhideWhenUsed/>
    <w:pPr>
      <w:spacing w:after="0" w:line="240" w:lineRule="auto"/>
    </w:pPr>
    <w:rPr>
      <w:rFonts w:ascii="Consolas" w:hAnsi="Consolas" w:cs="Consolas"/>
      <w:sz w:val="21"/>
    </w:rPr>
  </w:style>
  <w:style w:type="character" w:customStyle="1" w:styleId="Caractertextsimplu">
    <w:name w:val="Caracter text simplu"/>
    <w:basedOn w:val="Fontdeparagrafimplicit"/>
    <w:link w:val="Textsimplu1"/>
    <w:uiPriority w:val="99"/>
    <w:semiHidden/>
    <w:rPr>
      <w:rFonts w:ascii="Consolas" w:hAnsi="Consolas" w:cs="Consolas"/>
      <w:sz w:val="21"/>
    </w:rPr>
  </w:style>
  <w:style w:type="paragraph" w:customStyle="1" w:styleId="Formuldesalut1">
    <w:name w:val="Formulă de salut1"/>
    <w:basedOn w:val="Normal"/>
    <w:next w:val="Normal"/>
    <w:link w:val="Caracterdesalut"/>
    <w:uiPriority w:val="99"/>
    <w:semiHidden/>
    <w:unhideWhenUsed/>
  </w:style>
  <w:style w:type="character" w:customStyle="1" w:styleId="Caracterdesalut">
    <w:name w:val="Caracter de salut"/>
    <w:basedOn w:val="Fontdeparagrafimplicit"/>
    <w:link w:val="Formuldesalut1"/>
    <w:uiPriority w:val="99"/>
    <w:semiHidden/>
  </w:style>
  <w:style w:type="paragraph" w:customStyle="1" w:styleId="Semntur1">
    <w:name w:val="Semnătură1"/>
    <w:basedOn w:val="Normal"/>
    <w:link w:val="Caractersemntur"/>
    <w:uiPriority w:val="9"/>
    <w:unhideWhenUsed/>
    <w:qFormat/>
    <w:pPr>
      <w:spacing w:before="720" w:after="0" w:line="312" w:lineRule="auto"/>
      <w:contextualSpacing/>
    </w:pPr>
  </w:style>
  <w:style w:type="character" w:customStyle="1" w:styleId="Caractersemntur">
    <w:name w:val="Caracter semnătură"/>
    <w:basedOn w:val="Fontdeparagrafimplicit"/>
    <w:link w:val="Semntur1"/>
    <w:uiPriority w:val="9"/>
    <w:rPr>
      <w:kern w:val="20"/>
    </w:rPr>
  </w:style>
  <w:style w:type="character" w:customStyle="1" w:styleId="Robust1">
    <w:name w:val="Robust1"/>
    <w:basedOn w:val="Fontdeparagrafimplicit"/>
    <w:uiPriority w:val="1"/>
    <w:unhideWhenUsed/>
    <w:qFormat/>
    <w:rPr>
      <w:b/>
      <w:bCs/>
    </w:rPr>
  </w:style>
  <w:style w:type="paragraph" w:customStyle="1" w:styleId="Subtitlu1">
    <w:name w:val="Subtitlu1"/>
    <w:basedOn w:val="Normal"/>
    <w:next w:val="Normal"/>
    <w:link w:val="Caractersubtitlu"/>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Caractersubtitlu">
    <w:name w:val="Caracter subtitlu"/>
    <w:basedOn w:val="Fontdeparagrafimplicit"/>
    <w:link w:val="Subtitlu1"/>
    <w:uiPriority w:val="19"/>
    <w:rPr>
      <w:rFonts w:asciiTheme="majorHAnsi" w:eastAsiaTheme="majorEastAsia" w:hAnsiTheme="majorHAnsi" w:cstheme="majorBidi"/>
      <w:caps/>
      <w:color w:val="7E97AD" w:themeColor="accent1"/>
      <w:kern w:val="20"/>
      <w:sz w:val="64"/>
    </w:rPr>
  </w:style>
  <w:style w:type="character" w:customStyle="1" w:styleId="Accentuaresubtil1">
    <w:name w:val="Accentuare subtilă1"/>
    <w:basedOn w:val="Fontdeparagrafimplicit"/>
    <w:uiPriority w:val="19"/>
    <w:semiHidden/>
    <w:unhideWhenUsed/>
    <w:rPr>
      <w:i/>
      <w:iCs/>
      <w:color w:val="808080" w:themeColor="text1" w:themeTint="7F"/>
    </w:rPr>
  </w:style>
  <w:style w:type="character" w:customStyle="1" w:styleId="Referiresubtil1">
    <w:name w:val="Referire subtilă1"/>
    <w:basedOn w:val="Fontdeparagrafimplicit"/>
    <w:uiPriority w:val="31"/>
    <w:semiHidden/>
    <w:unhideWhenUsed/>
    <w:rPr>
      <w:smallCaps/>
      <w:color w:val="CC8E60" w:themeColor="accent2"/>
      <w:u w:val="single"/>
    </w:rPr>
  </w:style>
  <w:style w:type="table" w:customStyle="1" w:styleId="TabelEfecte3-D11">
    <w:name w:val="Tabel Efecte 3-D 11"/>
    <w:basedOn w:val="Tabel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elEfecte3-D21">
    <w:name w:val="Tabel Efecte 3-D 21"/>
    <w:basedOn w:val="Tabel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Efecte3-D31">
    <w:name w:val="Tabel Efecte 3-D 31"/>
    <w:basedOn w:val="Tabel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Clasic11">
    <w:name w:val="Tabel Clasic 11"/>
    <w:basedOn w:val="Tabel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Clasic21">
    <w:name w:val="Tabel Clasic 21"/>
    <w:basedOn w:val="Tabel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elClasic31">
    <w:name w:val="Tabel Clasic 31"/>
    <w:basedOn w:val="Tabel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elClasic41">
    <w:name w:val="Tabel Clasic 41"/>
    <w:basedOn w:val="Tabel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elColorat11">
    <w:name w:val="Tabel Colorat 11"/>
    <w:basedOn w:val="Tabel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elColorat21">
    <w:name w:val="Tabel Colorat 21"/>
    <w:basedOn w:val="Tabel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elColorat31">
    <w:name w:val="Tabel Colorat 31"/>
    <w:basedOn w:val="Tabel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elColoane11">
    <w:name w:val="Tabel Coloane 11"/>
    <w:basedOn w:val="Tabel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Coloane21">
    <w:name w:val="Tabel Coloane 21"/>
    <w:basedOn w:val="Tabel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Coloane31">
    <w:name w:val="Tabel Coloane 31"/>
    <w:basedOn w:val="Tabel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elColoane41">
    <w:name w:val="Tabel Coloane 41"/>
    <w:basedOn w:val="Tabel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elColoane51">
    <w:name w:val="Tabel Coloane 51"/>
    <w:basedOn w:val="Tabel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elContemporan1">
    <w:name w:val="Tabel Contemporan1"/>
    <w:basedOn w:val="Tabel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elElegant1">
    <w:name w:val="Tabel Elegant1"/>
    <w:basedOn w:val="Tabel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elGril11">
    <w:name w:val="Tabel Grilă 11"/>
    <w:basedOn w:val="Tabel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elGril21">
    <w:name w:val="Tabel Grilă 21"/>
    <w:basedOn w:val="Tabel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Gril31">
    <w:name w:val="Tabel Grilă 31"/>
    <w:basedOn w:val="Tabel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Gril41">
    <w:name w:val="Tabel Grilă 41"/>
    <w:basedOn w:val="Tabel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elGril51">
    <w:name w:val="Tabel Grilă 51"/>
    <w:basedOn w:val="Tabel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Gril61">
    <w:name w:val="Tabel Grilă 61"/>
    <w:basedOn w:val="Tabel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Gril71">
    <w:name w:val="Tabel Grilă 71"/>
    <w:basedOn w:val="Tabel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Gril81">
    <w:name w:val="Tabel Grilă 81"/>
    <w:basedOn w:val="Tabel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elList11">
    <w:name w:val="Tabel Listă 11"/>
    <w:basedOn w:val="Tabel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st21">
    <w:name w:val="Tabel Listă 21"/>
    <w:basedOn w:val="Tabel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st31">
    <w:name w:val="Tabel Listă 31"/>
    <w:basedOn w:val="Tabel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elList41">
    <w:name w:val="Tabel Listă 41"/>
    <w:basedOn w:val="Tabel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elList51">
    <w:name w:val="Tabel Listă 51"/>
    <w:basedOn w:val="Tabel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elList61">
    <w:name w:val="Tabel Listă 61"/>
    <w:basedOn w:val="Tabel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elList71">
    <w:name w:val="Tabel Listă 71"/>
    <w:basedOn w:val="Tabel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elList81">
    <w:name w:val="Tabel Listă 81"/>
    <w:basedOn w:val="Tabel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eldereferinecitate">
    <w:name w:val="tabel de referințe citate"/>
    <w:basedOn w:val="Normal"/>
    <w:next w:val="Normal"/>
    <w:uiPriority w:val="99"/>
    <w:semiHidden/>
    <w:unhideWhenUsed/>
    <w:pPr>
      <w:spacing w:after="0"/>
      <w:ind w:left="220" w:hanging="220"/>
    </w:pPr>
  </w:style>
  <w:style w:type="paragraph" w:customStyle="1" w:styleId="tabeldefiguri">
    <w:name w:val="tabel de figuri"/>
    <w:basedOn w:val="Normal"/>
    <w:next w:val="Normal"/>
    <w:uiPriority w:val="99"/>
    <w:semiHidden/>
    <w:unhideWhenUsed/>
    <w:pPr>
      <w:spacing w:after="0"/>
    </w:pPr>
  </w:style>
  <w:style w:type="table" w:customStyle="1" w:styleId="TabelProfesional1">
    <w:name w:val="Tabel Profesional1"/>
    <w:basedOn w:val="Tabel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Simplu11">
    <w:name w:val="Tabel Simplu 11"/>
    <w:basedOn w:val="Tabel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elSimplu21">
    <w:name w:val="Tabel Simplu 21"/>
    <w:basedOn w:val="Tabel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elSimplu31">
    <w:name w:val="Tabel Simplu 31"/>
    <w:basedOn w:val="Tabel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Subtil11">
    <w:name w:val="Tabel Subtil 11"/>
    <w:basedOn w:val="Tabel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Subtil21">
    <w:name w:val="Tabel Subtil 21"/>
    <w:basedOn w:val="Tabel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mtabel1">
    <w:name w:val="Temă tabel1"/>
    <w:basedOn w:val="Tabel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Web11">
    <w:name w:val="Tabel Web 11"/>
    <w:basedOn w:val="Tabel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Web21">
    <w:name w:val="Tabel Web 21"/>
    <w:basedOn w:val="Tabel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Web31">
    <w:name w:val="Tabel Web 31"/>
    <w:basedOn w:val="Tabel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u11">
    <w:name w:val="Titlu1"/>
    <w:basedOn w:val="Normal"/>
    <w:next w:val="Normal"/>
    <w:link w:val="Caractertitlu"/>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Caractertitlu">
    <w:name w:val="Caracter titlu"/>
    <w:basedOn w:val="Fontdeparagrafimplicit"/>
    <w:link w:val="Titlu11"/>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customStyle="1" w:styleId="titlucuprins">
    <w:name w:val="titlu cuprins"/>
    <w:basedOn w:val="Normal"/>
    <w:next w:val="Normal"/>
    <w:uiPriority w:val="99"/>
    <w:semiHidden/>
    <w:unhideWhenUsed/>
    <w:pPr>
      <w:spacing w:before="120"/>
    </w:pPr>
    <w:rPr>
      <w:rFonts w:asciiTheme="majorHAnsi" w:eastAsiaTheme="majorEastAsia" w:hAnsiTheme="majorHAnsi" w:cstheme="majorBidi"/>
      <w:b/>
      <w:bCs/>
      <w:sz w:val="24"/>
    </w:rPr>
  </w:style>
  <w:style w:type="paragraph" w:customStyle="1" w:styleId="cuprins10">
    <w:name w:val="cuprins 1"/>
    <w:basedOn w:val="Normal"/>
    <w:next w:val="Normal"/>
    <w:autoRedefine/>
    <w:uiPriority w:val="39"/>
    <w:unhideWhenUsed/>
    <w:pPr>
      <w:tabs>
        <w:tab w:val="right" w:leader="underscore" w:pos="9090"/>
      </w:tabs>
      <w:spacing w:after="100"/>
    </w:pPr>
    <w:rPr>
      <w:color w:val="7F7F7F" w:themeColor="text1" w:themeTint="80"/>
      <w:sz w:val="22"/>
    </w:rPr>
  </w:style>
  <w:style w:type="paragraph" w:customStyle="1" w:styleId="cuprins2">
    <w:name w:val="cuprins 2"/>
    <w:basedOn w:val="Normal"/>
    <w:next w:val="Normal"/>
    <w:autoRedefine/>
    <w:uiPriority w:val="39"/>
    <w:unhideWhenUsed/>
    <w:pPr>
      <w:spacing w:after="100"/>
      <w:ind w:left="220"/>
    </w:pPr>
  </w:style>
  <w:style w:type="paragraph" w:customStyle="1" w:styleId="cuprins3">
    <w:name w:val="cuprins 3"/>
    <w:basedOn w:val="Normal"/>
    <w:next w:val="Normal"/>
    <w:autoRedefine/>
    <w:uiPriority w:val="39"/>
    <w:semiHidden/>
    <w:unhideWhenUsed/>
    <w:pPr>
      <w:spacing w:after="100"/>
      <w:ind w:left="440"/>
    </w:pPr>
  </w:style>
  <w:style w:type="paragraph" w:customStyle="1" w:styleId="cuprins4">
    <w:name w:val="cuprins 4"/>
    <w:basedOn w:val="Normal"/>
    <w:next w:val="Normal"/>
    <w:autoRedefine/>
    <w:uiPriority w:val="39"/>
    <w:semiHidden/>
    <w:unhideWhenUsed/>
    <w:pPr>
      <w:spacing w:after="100"/>
      <w:ind w:left="660"/>
    </w:pPr>
  </w:style>
  <w:style w:type="paragraph" w:customStyle="1" w:styleId="cuprins5">
    <w:name w:val="cuprins 5"/>
    <w:basedOn w:val="Normal"/>
    <w:next w:val="Normal"/>
    <w:autoRedefine/>
    <w:uiPriority w:val="39"/>
    <w:semiHidden/>
    <w:unhideWhenUsed/>
    <w:pPr>
      <w:spacing w:after="100"/>
      <w:ind w:left="880"/>
    </w:pPr>
  </w:style>
  <w:style w:type="paragraph" w:customStyle="1" w:styleId="cuprins6">
    <w:name w:val="cuprins 6"/>
    <w:basedOn w:val="Normal"/>
    <w:next w:val="Normal"/>
    <w:autoRedefine/>
    <w:uiPriority w:val="39"/>
    <w:semiHidden/>
    <w:unhideWhenUsed/>
    <w:pPr>
      <w:spacing w:after="100"/>
      <w:ind w:left="1100"/>
    </w:pPr>
  </w:style>
  <w:style w:type="paragraph" w:customStyle="1" w:styleId="cuprins7">
    <w:name w:val="cuprins 7"/>
    <w:basedOn w:val="Normal"/>
    <w:next w:val="Normal"/>
    <w:autoRedefine/>
    <w:uiPriority w:val="39"/>
    <w:semiHidden/>
    <w:unhideWhenUsed/>
    <w:pPr>
      <w:spacing w:after="100"/>
      <w:ind w:left="1320"/>
    </w:pPr>
  </w:style>
  <w:style w:type="paragraph" w:customStyle="1" w:styleId="cuprins8">
    <w:name w:val="cuprins 8"/>
    <w:basedOn w:val="Normal"/>
    <w:next w:val="Normal"/>
    <w:autoRedefine/>
    <w:uiPriority w:val="39"/>
    <w:semiHidden/>
    <w:unhideWhenUsed/>
    <w:pPr>
      <w:spacing w:after="100"/>
      <w:ind w:left="1540"/>
    </w:pPr>
  </w:style>
  <w:style w:type="paragraph" w:customStyle="1" w:styleId="cuprins9">
    <w:name w:val="cuprins 9"/>
    <w:basedOn w:val="Normal"/>
    <w:next w:val="Normal"/>
    <w:autoRedefine/>
    <w:uiPriority w:val="39"/>
    <w:semiHidden/>
    <w:unhideWhenUsed/>
    <w:pPr>
      <w:spacing w:after="100"/>
      <w:ind w:left="1760"/>
    </w:pPr>
  </w:style>
  <w:style w:type="paragraph" w:customStyle="1" w:styleId="Titlucuprins1">
    <w:name w:val="Titlu cuprins1"/>
    <w:basedOn w:val="titlu10"/>
    <w:next w:val="Normal"/>
    <w:uiPriority w:val="39"/>
    <w:unhideWhenUsed/>
    <w:qFormat/>
    <w:pPr>
      <w:outlineLvl w:val="9"/>
    </w:pPr>
  </w:style>
  <w:style w:type="character" w:customStyle="1" w:styleId="CaracterFrspaiere">
    <w:name w:val="Caracter Fără spațiere"/>
    <w:basedOn w:val="Fontdeparagrafimplicit"/>
    <w:link w:val="Frspaiere1"/>
    <w:uiPriority w:val="1"/>
  </w:style>
  <w:style w:type="paragraph" w:customStyle="1" w:styleId="Titlutabel">
    <w:name w:val="Titlu tabel"/>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ZecimalTexttabel">
    <w:name w:val="Zecimală Text tabel"/>
    <w:basedOn w:val="Normal"/>
    <w:uiPriority w:val="1"/>
    <w:qFormat/>
    <w:pPr>
      <w:tabs>
        <w:tab w:val="decimal" w:pos="1252"/>
      </w:tabs>
      <w:spacing w:before="60" w:after="60" w:line="240" w:lineRule="auto"/>
      <w:ind w:left="144" w:right="144"/>
    </w:pPr>
  </w:style>
  <w:style w:type="table" w:customStyle="1" w:styleId="Tabelfinanciar">
    <w:name w:val="Tabel financiar"/>
    <w:basedOn w:val="Tabel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aportanual">
    <w:name w:val="Raport anual"/>
    <w:uiPriority w:val="99"/>
    <w:pPr>
      <w:numPr>
        <w:numId w:val="17"/>
      </w:numPr>
    </w:pPr>
  </w:style>
  <w:style w:type="paragraph" w:customStyle="1" w:styleId="Rezumat">
    <w:name w:val="Rezumat"/>
    <w:basedOn w:val="Normal"/>
    <w:uiPriority w:val="19"/>
    <w:qFormat/>
    <w:pPr>
      <w:spacing w:before="360" w:after="600"/>
      <w:ind w:left="144" w:right="144"/>
    </w:pPr>
    <w:rPr>
      <w:i/>
      <w:iCs/>
      <w:color w:val="7F7F7F" w:themeColor="text1" w:themeTint="80"/>
      <w:sz w:val="28"/>
    </w:rPr>
  </w:style>
  <w:style w:type="paragraph" w:customStyle="1" w:styleId="Texttabel">
    <w:name w:val="Text tabel"/>
    <w:basedOn w:val="Normal"/>
    <w:uiPriority w:val="9"/>
    <w:qFormat/>
    <w:pPr>
      <w:spacing w:before="60" w:after="60" w:line="240" w:lineRule="auto"/>
      <w:ind w:left="144" w:right="144"/>
    </w:pPr>
  </w:style>
  <w:style w:type="paragraph" w:customStyle="1" w:styleId="Titluinversattabel">
    <w:name w:val="Titlu inversat tabel"/>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Antetumbrit">
    <w:name w:val="Antet umbrit"/>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styleId="Textsubstituent">
    <w:name w:val="Placeholder Text"/>
    <w:basedOn w:val="Fontdeparagrafimplicit"/>
    <w:uiPriority w:val="99"/>
    <w:semiHidden/>
    <w:rsid w:val="001B77B3"/>
    <w:rPr>
      <w:color w:val="808080"/>
    </w:rPr>
  </w:style>
  <w:style w:type="paragraph" w:styleId="Antet0">
    <w:name w:val="header"/>
    <w:basedOn w:val="Normal"/>
    <w:link w:val="AntetCaracter"/>
    <w:uiPriority w:val="99"/>
    <w:unhideWhenUsed/>
    <w:rsid w:val="001B77B3"/>
    <w:pPr>
      <w:tabs>
        <w:tab w:val="center" w:pos="4536"/>
        <w:tab w:val="right" w:pos="9072"/>
      </w:tabs>
      <w:spacing w:before="0" w:after="0" w:line="240" w:lineRule="auto"/>
    </w:pPr>
  </w:style>
  <w:style w:type="character" w:customStyle="1" w:styleId="AntetCaracter">
    <w:name w:val="Antet Caracter"/>
    <w:basedOn w:val="Fontdeparagrafimplicit"/>
    <w:link w:val="Antet0"/>
    <w:uiPriority w:val="99"/>
    <w:rsid w:val="001B77B3"/>
    <w:rPr>
      <w:kern w:val="20"/>
    </w:rPr>
  </w:style>
  <w:style w:type="paragraph" w:styleId="Subsol0">
    <w:name w:val="footer"/>
    <w:basedOn w:val="Normal"/>
    <w:link w:val="SubsolCaracter"/>
    <w:uiPriority w:val="99"/>
    <w:unhideWhenUsed/>
    <w:rsid w:val="001B77B3"/>
    <w:pPr>
      <w:tabs>
        <w:tab w:val="center" w:pos="4536"/>
        <w:tab w:val="right" w:pos="9072"/>
      </w:tabs>
      <w:spacing w:before="0" w:after="0" w:line="240" w:lineRule="auto"/>
    </w:pPr>
  </w:style>
  <w:style w:type="character" w:customStyle="1" w:styleId="SubsolCaracter">
    <w:name w:val="Subsol Caracter"/>
    <w:basedOn w:val="Fontdeparagrafimplicit"/>
    <w:link w:val="Subsol0"/>
    <w:uiPriority w:val="99"/>
    <w:rsid w:val="001B77B3"/>
    <w:rPr>
      <w:kern w:val="20"/>
    </w:rPr>
  </w:style>
  <w:style w:type="character" w:customStyle="1" w:styleId="Titlu1Caracter">
    <w:name w:val="Titlu 1 Caracter"/>
    <w:basedOn w:val="Fontdeparagrafimplicit"/>
    <w:link w:val="Titlu1"/>
    <w:uiPriority w:val="9"/>
    <w:rsid w:val="00C56DB2"/>
    <w:rPr>
      <w:rFonts w:asciiTheme="majorHAnsi" w:eastAsiaTheme="majorEastAsia" w:hAnsiTheme="majorHAnsi" w:cstheme="majorBidi"/>
      <w:color w:val="577188" w:themeColor="accent1" w:themeShade="BF"/>
      <w:kern w:val="20"/>
      <w:sz w:val="32"/>
      <w:szCs w:val="32"/>
    </w:rPr>
  </w:style>
  <w:style w:type="paragraph" w:styleId="Titlucuprins0">
    <w:name w:val="TOC Heading"/>
    <w:aliases w:val="Titlu bară laterală"/>
    <w:basedOn w:val="Titlu1"/>
    <w:next w:val="Normal"/>
    <w:uiPriority w:val="39"/>
    <w:unhideWhenUsed/>
    <w:qFormat/>
    <w:rsid w:val="00C56DB2"/>
    <w:pPr>
      <w:spacing w:before="480" w:line="276" w:lineRule="auto"/>
      <w:outlineLvl w:val="9"/>
    </w:pPr>
    <w:rPr>
      <w:b/>
      <w:bCs/>
      <w:kern w:val="0"/>
      <w:sz w:val="28"/>
      <w:szCs w:val="28"/>
    </w:rPr>
  </w:style>
  <w:style w:type="paragraph" w:styleId="Cuprins1">
    <w:name w:val="toc 1"/>
    <w:basedOn w:val="Normal"/>
    <w:next w:val="Normal"/>
    <w:autoRedefine/>
    <w:uiPriority w:val="39"/>
    <w:unhideWhenUsed/>
    <w:rsid w:val="00573981"/>
    <w:pPr>
      <w:numPr>
        <w:numId w:val="24"/>
      </w:numPr>
      <w:tabs>
        <w:tab w:val="left" w:pos="720"/>
        <w:tab w:val="right" w:leader="underscore" w:pos="9120"/>
      </w:tabs>
      <w:spacing w:after="100"/>
    </w:pPr>
  </w:style>
  <w:style w:type="paragraph" w:styleId="Cuprins20">
    <w:name w:val="toc 2"/>
    <w:basedOn w:val="Normal"/>
    <w:next w:val="Normal"/>
    <w:autoRedefine/>
    <w:uiPriority w:val="39"/>
    <w:unhideWhenUsed/>
    <w:rsid w:val="00C56DB2"/>
    <w:pPr>
      <w:spacing w:after="100"/>
      <w:ind w:left="200"/>
    </w:pPr>
  </w:style>
  <w:style w:type="character" w:customStyle="1" w:styleId="FrspaiereCaracter">
    <w:name w:val="Fără spațiere Caracter"/>
    <w:basedOn w:val="Fontdeparagrafimplicit"/>
    <w:link w:val="Frspaiere"/>
    <w:uiPriority w:val="1"/>
    <w:locked/>
    <w:rsid w:val="005C20BF"/>
    <w:rPr>
      <w:rFonts w:eastAsiaTheme="minorEastAsia"/>
      <w:lang w:val="en-US" w:eastAsia="en-US"/>
    </w:rPr>
  </w:style>
  <w:style w:type="paragraph" w:styleId="Frspaiere">
    <w:name w:val="No Spacing"/>
    <w:link w:val="FrspaiereCaracter"/>
    <w:uiPriority w:val="1"/>
    <w:qFormat/>
    <w:rsid w:val="005C20BF"/>
    <w:pPr>
      <w:spacing w:before="0" w:after="0" w:line="240" w:lineRule="auto"/>
    </w:pPr>
    <w:rPr>
      <w:rFonts w:eastAsiaTheme="minorEastAsia"/>
      <w:lang w:val="en-US" w:eastAsia="en-US"/>
    </w:rPr>
  </w:style>
  <w:style w:type="paragraph" w:styleId="Cuprins30">
    <w:name w:val="toc 3"/>
    <w:basedOn w:val="Normal"/>
    <w:next w:val="Normal"/>
    <w:autoRedefine/>
    <w:uiPriority w:val="39"/>
    <w:unhideWhenUsed/>
    <w:rsid w:val="0064761B"/>
    <w:pPr>
      <w:spacing w:after="100"/>
      <w:ind w:left="1418"/>
    </w:pPr>
    <w:rPr>
      <w:lang w:val="en"/>
    </w:rPr>
  </w:style>
  <w:style w:type="character" w:styleId="MeniuneNerezolvat">
    <w:name w:val="Unresolved Mention"/>
    <w:basedOn w:val="Fontdeparagrafimplicit"/>
    <w:uiPriority w:val="99"/>
    <w:semiHidden/>
    <w:unhideWhenUsed/>
    <w:rsid w:val="005C20BF"/>
    <w:rPr>
      <w:color w:val="605E5C"/>
      <w:shd w:val="clear" w:color="auto" w:fill="E1DFDD"/>
    </w:rPr>
  </w:style>
  <w:style w:type="paragraph" w:styleId="Listparagraf">
    <w:name w:val="List Paragraph"/>
    <w:basedOn w:val="Normal"/>
    <w:uiPriority w:val="34"/>
    <w:qFormat/>
    <w:rsid w:val="0064761B"/>
    <w:pPr>
      <w:ind w:left="720"/>
      <w:contextualSpacing/>
    </w:pPr>
  </w:style>
  <w:style w:type="character" w:customStyle="1" w:styleId="Titlu2Caracter">
    <w:name w:val="Titlu 2 Caracter"/>
    <w:basedOn w:val="Fontdeparagrafimplicit"/>
    <w:link w:val="Titlu2"/>
    <w:uiPriority w:val="9"/>
    <w:rsid w:val="00ED6FC3"/>
    <w:rPr>
      <w:rFonts w:ascii="Times New Roman" w:eastAsia="Arial" w:hAnsi="Times New Roman" w:cs="Arial"/>
      <w:color w:val="auto"/>
      <w:sz w:val="32"/>
      <w:szCs w:val="32"/>
      <w:lang w:val="en" w:eastAsia="ro-RO"/>
    </w:rPr>
  </w:style>
  <w:style w:type="character" w:customStyle="1" w:styleId="Titlu3Caracter">
    <w:name w:val="Titlu 3 Caracter"/>
    <w:basedOn w:val="Fontdeparagrafimplicit"/>
    <w:link w:val="Titlu3"/>
    <w:uiPriority w:val="9"/>
    <w:rsid w:val="00ED6FC3"/>
    <w:rPr>
      <w:rFonts w:ascii="Times New Roman" w:eastAsia="Arial" w:hAnsi="Times New Roman" w:cs="Arial"/>
      <w:color w:val="434343"/>
      <w:sz w:val="28"/>
      <w:szCs w:val="28"/>
      <w:lang w:val="en" w:eastAsia="ro-RO"/>
    </w:rPr>
  </w:style>
  <w:style w:type="character" w:customStyle="1" w:styleId="Titlu4Caracter">
    <w:name w:val="Titlu 4 Caracter"/>
    <w:basedOn w:val="Fontdeparagrafimplicit"/>
    <w:link w:val="Titlu4"/>
    <w:uiPriority w:val="9"/>
    <w:semiHidden/>
    <w:rsid w:val="00ED6FC3"/>
    <w:rPr>
      <w:rFonts w:ascii="Times New Roman" w:eastAsia="Arial" w:hAnsi="Times New Roman" w:cs="Arial"/>
      <w:color w:val="666666"/>
      <w:sz w:val="24"/>
      <w:szCs w:val="24"/>
      <w:lang w:val="en" w:eastAsia="ro-RO"/>
    </w:rPr>
  </w:style>
  <w:style w:type="character" w:customStyle="1" w:styleId="Titlu5Caracter">
    <w:name w:val="Titlu 5 Caracter"/>
    <w:basedOn w:val="Fontdeparagrafimplicit"/>
    <w:link w:val="Titlu5"/>
    <w:uiPriority w:val="9"/>
    <w:semiHidden/>
    <w:rsid w:val="00ED6FC3"/>
    <w:rPr>
      <w:rFonts w:ascii="Times New Roman" w:eastAsia="Arial" w:hAnsi="Times New Roman" w:cs="Arial"/>
      <w:color w:val="666666"/>
      <w:sz w:val="22"/>
      <w:szCs w:val="22"/>
      <w:lang w:val="en" w:eastAsia="ro-RO"/>
    </w:rPr>
  </w:style>
  <w:style w:type="character" w:customStyle="1" w:styleId="Titlu6Caracter">
    <w:name w:val="Titlu 6 Caracter"/>
    <w:basedOn w:val="Fontdeparagrafimplicit"/>
    <w:link w:val="Titlu6"/>
    <w:uiPriority w:val="9"/>
    <w:semiHidden/>
    <w:rsid w:val="00ED6FC3"/>
    <w:rPr>
      <w:rFonts w:ascii="Times New Roman" w:eastAsia="Arial" w:hAnsi="Times New Roman" w:cs="Arial"/>
      <w:i/>
      <w:color w:val="666666"/>
      <w:sz w:val="22"/>
      <w:szCs w:val="22"/>
      <w:lang w:val="en" w:eastAsia="ro-RO"/>
    </w:rPr>
  </w:style>
  <w:style w:type="character" w:customStyle="1" w:styleId="Titlu7Caracter">
    <w:name w:val="Titlu 7 Caracter"/>
    <w:basedOn w:val="Fontdeparagrafimplicit"/>
    <w:link w:val="Titlu7"/>
    <w:uiPriority w:val="9"/>
    <w:semiHidden/>
    <w:rsid w:val="00ED6FC3"/>
    <w:rPr>
      <w:rFonts w:asciiTheme="majorHAnsi" w:eastAsiaTheme="majorEastAsia" w:hAnsiTheme="majorHAnsi" w:cstheme="majorBidi"/>
      <w:i/>
      <w:iCs/>
      <w:color w:val="394B5A" w:themeColor="accent1" w:themeShade="7F"/>
      <w:sz w:val="24"/>
      <w:szCs w:val="22"/>
      <w:lang w:val="en" w:eastAsia="ro-RO"/>
    </w:rPr>
  </w:style>
  <w:style w:type="character" w:customStyle="1" w:styleId="Titlu8Caracter">
    <w:name w:val="Titlu 8 Caracter"/>
    <w:basedOn w:val="Fontdeparagrafimplicit"/>
    <w:link w:val="Titlu8"/>
    <w:uiPriority w:val="9"/>
    <w:semiHidden/>
    <w:rsid w:val="00ED6FC3"/>
    <w:rPr>
      <w:rFonts w:asciiTheme="majorHAnsi" w:eastAsiaTheme="majorEastAsia" w:hAnsiTheme="majorHAnsi" w:cstheme="majorBidi"/>
      <w:color w:val="272727" w:themeColor="text1" w:themeTint="D8"/>
      <w:sz w:val="21"/>
      <w:szCs w:val="21"/>
      <w:lang w:val="en" w:eastAsia="ro-RO"/>
    </w:rPr>
  </w:style>
  <w:style w:type="character" w:customStyle="1" w:styleId="Titlu9Caracter">
    <w:name w:val="Titlu 9 Caracter"/>
    <w:basedOn w:val="Fontdeparagrafimplicit"/>
    <w:link w:val="Titlu9"/>
    <w:uiPriority w:val="9"/>
    <w:semiHidden/>
    <w:rsid w:val="00ED6FC3"/>
    <w:rPr>
      <w:rFonts w:asciiTheme="majorHAnsi" w:eastAsiaTheme="majorEastAsia" w:hAnsiTheme="majorHAnsi" w:cstheme="majorBidi"/>
      <w:i/>
      <w:iCs/>
      <w:color w:val="272727" w:themeColor="text1" w:themeTint="D8"/>
      <w:sz w:val="21"/>
      <w:szCs w:val="21"/>
      <w:lang w:val="en" w:eastAsia="ro-RO"/>
    </w:rPr>
  </w:style>
  <w:style w:type="table" w:styleId="Tabelgril">
    <w:name w:val="Table Grid"/>
    <w:basedOn w:val="TabelNormal"/>
    <w:uiPriority w:val="39"/>
    <w:rsid w:val="00EB4F75"/>
    <w:pPr>
      <w:spacing w:before="0" w:after="0" w:line="240" w:lineRule="auto"/>
    </w:pPr>
    <w:rPr>
      <w:color w:val="auto"/>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397">
      <w:bodyDiv w:val="1"/>
      <w:marLeft w:val="0"/>
      <w:marRight w:val="0"/>
      <w:marTop w:val="0"/>
      <w:marBottom w:val="0"/>
      <w:divBdr>
        <w:top w:val="none" w:sz="0" w:space="0" w:color="auto"/>
        <w:left w:val="none" w:sz="0" w:space="0" w:color="auto"/>
        <w:bottom w:val="none" w:sz="0" w:space="0" w:color="auto"/>
        <w:right w:val="none" w:sz="0" w:space="0" w:color="auto"/>
      </w:divBdr>
    </w:div>
    <w:div w:id="76559593">
      <w:bodyDiv w:val="1"/>
      <w:marLeft w:val="0"/>
      <w:marRight w:val="0"/>
      <w:marTop w:val="0"/>
      <w:marBottom w:val="0"/>
      <w:divBdr>
        <w:top w:val="none" w:sz="0" w:space="0" w:color="auto"/>
        <w:left w:val="none" w:sz="0" w:space="0" w:color="auto"/>
        <w:bottom w:val="none" w:sz="0" w:space="0" w:color="auto"/>
        <w:right w:val="none" w:sz="0" w:space="0" w:color="auto"/>
      </w:divBdr>
    </w:div>
    <w:div w:id="151799215">
      <w:bodyDiv w:val="1"/>
      <w:marLeft w:val="0"/>
      <w:marRight w:val="0"/>
      <w:marTop w:val="0"/>
      <w:marBottom w:val="0"/>
      <w:divBdr>
        <w:top w:val="none" w:sz="0" w:space="0" w:color="auto"/>
        <w:left w:val="none" w:sz="0" w:space="0" w:color="auto"/>
        <w:bottom w:val="none" w:sz="0" w:space="0" w:color="auto"/>
        <w:right w:val="none" w:sz="0" w:space="0" w:color="auto"/>
      </w:divBdr>
    </w:div>
    <w:div w:id="172651050">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3915724">
      <w:bodyDiv w:val="1"/>
      <w:marLeft w:val="0"/>
      <w:marRight w:val="0"/>
      <w:marTop w:val="0"/>
      <w:marBottom w:val="0"/>
      <w:divBdr>
        <w:top w:val="none" w:sz="0" w:space="0" w:color="auto"/>
        <w:left w:val="none" w:sz="0" w:space="0" w:color="auto"/>
        <w:bottom w:val="none" w:sz="0" w:space="0" w:color="auto"/>
        <w:right w:val="none" w:sz="0" w:space="0" w:color="auto"/>
      </w:divBdr>
    </w:div>
    <w:div w:id="723914101">
      <w:bodyDiv w:val="1"/>
      <w:marLeft w:val="0"/>
      <w:marRight w:val="0"/>
      <w:marTop w:val="0"/>
      <w:marBottom w:val="0"/>
      <w:divBdr>
        <w:top w:val="none" w:sz="0" w:space="0" w:color="auto"/>
        <w:left w:val="none" w:sz="0" w:space="0" w:color="auto"/>
        <w:bottom w:val="none" w:sz="0" w:space="0" w:color="auto"/>
        <w:right w:val="none" w:sz="0" w:space="0" w:color="auto"/>
      </w:divBdr>
    </w:div>
    <w:div w:id="724260660">
      <w:bodyDiv w:val="1"/>
      <w:marLeft w:val="0"/>
      <w:marRight w:val="0"/>
      <w:marTop w:val="0"/>
      <w:marBottom w:val="0"/>
      <w:divBdr>
        <w:top w:val="none" w:sz="0" w:space="0" w:color="auto"/>
        <w:left w:val="none" w:sz="0" w:space="0" w:color="auto"/>
        <w:bottom w:val="none" w:sz="0" w:space="0" w:color="auto"/>
        <w:right w:val="none" w:sz="0" w:space="0" w:color="auto"/>
      </w:divBdr>
    </w:div>
    <w:div w:id="914048388">
      <w:bodyDiv w:val="1"/>
      <w:marLeft w:val="0"/>
      <w:marRight w:val="0"/>
      <w:marTop w:val="0"/>
      <w:marBottom w:val="0"/>
      <w:divBdr>
        <w:top w:val="none" w:sz="0" w:space="0" w:color="auto"/>
        <w:left w:val="none" w:sz="0" w:space="0" w:color="auto"/>
        <w:bottom w:val="none" w:sz="0" w:space="0" w:color="auto"/>
        <w:right w:val="none" w:sz="0" w:space="0" w:color="auto"/>
      </w:divBdr>
    </w:div>
    <w:div w:id="952520210">
      <w:bodyDiv w:val="1"/>
      <w:marLeft w:val="0"/>
      <w:marRight w:val="0"/>
      <w:marTop w:val="0"/>
      <w:marBottom w:val="0"/>
      <w:divBdr>
        <w:top w:val="none" w:sz="0" w:space="0" w:color="auto"/>
        <w:left w:val="none" w:sz="0" w:space="0" w:color="auto"/>
        <w:bottom w:val="none" w:sz="0" w:space="0" w:color="auto"/>
        <w:right w:val="none" w:sz="0" w:space="0" w:color="auto"/>
      </w:divBdr>
    </w:div>
    <w:div w:id="1074812176">
      <w:bodyDiv w:val="1"/>
      <w:marLeft w:val="0"/>
      <w:marRight w:val="0"/>
      <w:marTop w:val="0"/>
      <w:marBottom w:val="0"/>
      <w:divBdr>
        <w:top w:val="none" w:sz="0" w:space="0" w:color="auto"/>
        <w:left w:val="none" w:sz="0" w:space="0" w:color="auto"/>
        <w:bottom w:val="none" w:sz="0" w:space="0" w:color="auto"/>
        <w:right w:val="none" w:sz="0" w:space="0" w:color="auto"/>
      </w:divBdr>
    </w:div>
    <w:div w:id="1092816673">
      <w:bodyDiv w:val="1"/>
      <w:marLeft w:val="0"/>
      <w:marRight w:val="0"/>
      <w:marTop w:val="0"/>
      <w:marBottom w:val="0"/>
      <w:divBdr>
        <w:top w:val="none" w:sz="0" w:space="0" w:color="auto"/>
        <w:left w:val="none" w:sz="0" w:space="0" w:color="auto"/>
        <w:bottom w:val="none" w:sz="0" w:space="0" w:color="auto"/>
        <w:right w:val="none" w:sz="0" w:space="0" w:color="auto"/>
      </w:divBdr>
    </w:div>
    <w:div w:id="1108156124">
      <w:bodyDiv w:val="1"/>
      <w:marLeft w:val="0"/>
      <w:marRight w:val="0"/>
      <w:marTop w:val="0"/>
      <w:marBottom w:val="0"/>
      <w:divBdr>
        <w:top w:val="none" w:sz="0" w:space="0" w:color="auto"/>
        <w:left w:val="none" w:sz="0" w:space="0" w:color="auto"/>
        <w:bottom w:val="none" w:sz="0" w:space="0" w:color="auto"/>
        <w:right w:val="none" w:sz="0" w:space="0" w:color="auto"/>
      </w:divBdr>
    </w:div>
    <w:div w:id="1317103243">
      <w:bodyDiv w:val="1"/>
      <w:marLeft w:val="0"/>
      <w:marRight w:val="0"/>
      <w:marTop w:val="0"/>
      <w:marBottom w:val="0"/>
      <w:divBdr>
        <w:top w:val="none" w:sz="0" w:space="0" w:color="auto"/>
        <w:left w:val="none" w:sz="0" w:space="0" w:color="auto"/>
        <w:bottom w:val="none" w:sz="0" w:space="0" w:color="auto"/>
        <w:right w:val="none" w:sz="0" w:space="0" w:color="auto"/>
      </w:divBdr>
    </w:div>
    <w:div w:id="1376926758">
      <w:bodyDiv w:val="1"/>
      <w:marLeft w:val="0"/>
      <w:marRight w:val="0"/>
      <w:marTop w:val="0"/>
      <w:marBottom w:val="0"/>
      <w:divBdr>
        <w:top w:val="none" w:sz="0" w:space="0" w:color="auto"/>
        <w:left w:val="none" w:sz="0" w:space="0" w:color="auto"/>
        <w:bottom w:val="none" w:sz="0" w:space="0" w:color="auto"/>
        <w:right w:val="none" w:sz="0" w:space="0" w:color="auto"/>
      </w:divBdr>
    </w:div>
    <w:div w:id="1488009569">
      <w:bodyDiv w:val="1"/>
      <w:marLeft w:val="0"/>
      <w:marRight w:val="0"/>
      <w:marTop w:val="0"/>
      <w:marBottom w:val="0"/>
      <w:divBdr>
        <w:top w:val="none" w:sz="0" w:space="0" w:color="auto"/>
        <w:left w:val="none" w:sz="0" w:space="0" w:color="auto"/>
        <w:bottom w:val="none" w:sz="0" w:space="0" w:color="auto"/>
        <w:right w:val="none" w:sz="0" w:space="0" w:color="auto"/>
      </w:divBdr>
    </w:div>
    <w:div w:id="1585533753">
      <w:bodyDiv w:val="1"/>
      <w:marLeft w:val="0"/>
      <w:marRight w:val="0"/>
      <w:marTop w:val="0"/>
      <w:marBottom w:val="0"/>
      <w:divBdr>
        <w:top w:val="none" w:sz="0" w:space="0" w:color="auto"/>
        <w:left w:val="none" w:sz="0" w:space="0" w:color="auto"/>
        <w:bottom w:val="none" w:sz="0" w:space="0" w:color="auto"/>
        <w:right w:val="none" w:sz="0" w:space="0" w:color="auto"/>
      </w:divBdr>
    </w:div>
    <w:div w:id="1648051623">
      <w:bodyDiv w:val="1"/>
      <w:marLeft w:val="0"/>
      <w:marRight w:val="0"/>
      <w:marTop w:val="0"/>
      <w:marBottom w:val="0"/>
      <w:divBdr>
        <w:top w:val="none" w:sz="0" w:space="0" w:color="auto"/>
        <w:left w:val="none" w:sz="0" w:space="0" w:color="auto"/>
        <w:bottom w:val="none" w:sz="0" w:space="0" w:color="auto"/>
        <w:right w:val="none" w:sz="0" w:space="0" w:color="auto"/>
      </w:divBdr>
    </w:div>
    <w:div w:id="1943415222">
      <w:bodyDiv w:val="1"/>
      <w:marLeft w:val="0"/>
      <w:marRight w:val="0"/>
      <w:marTop w:val="0"/>
      <w:marBottom w:val="0"/>
      <w:divBdr>
        <w:top w:val="none" w:sz="0" w:space="0" w:color="auto"/>
        <w:left w:val="none" w:sz="0" w:space="0" w:color="auto"/>
        <w:bottom w:val="none" w:sz="0" w:space="0" w:color="auto"/>
        <w:right w:val="none" w:sz="0" w:space="0" w:color="auto"/>
      </w:divBdr>
    </w:div>
    <w:div w:id="198680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ustomXml" Target="ink/ink6.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customXml" Target="ink/ink5.xml"/><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customXml" Target="ink/ink2.xm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4.xml"/><Relationship Id="rId43" Type="http://schemas.openxmlformats.org/officeDocument/2006/relationships/image" Target="media/image24.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ink/ink3.xml"/><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customXml" Target="ink/ink7.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8\Timeless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2:57.852"/>
    </inkml:context>
    <inkml:brush xml:id="br0">
      <inkml:brushProperty name="width" value="0.05" units="cm"/>
      <inkml:brushProperty name="height" value="0.05" units="cm"/>
      <inkml:brushProperty name="color" value="#FFC114"/>
    </inkml:brush>
  </inkml:definitions>
  <inkml:trace contextRef="#ctx0" brushRef="#br0">2622 310 3394,'0'0'2065,"-2"-3"-1844,-3-4-23,-1 1 0,-1-1 0,1 2-1,-1-1 1,0 1 0,0 0 0,-1 0 0,1 1 0,-1 0 0,-12-4 0,-8-3 127,-54-14 1,3 6-137,-314-79 460,335 84-482,0 2 1,-1 3-1,-59-1 1,-182 8 197,157 4-170,118-1-179,0 1 0,1 1 0,-1 1 1,1 2-1,-34 11 0,-115 55 90,118-47-96,-241 132 73,251-126-77,-77 66 1,27-18 22,72-62-32,2 0 1,0 2-1,1 1 0,1 0 0,1 1 0,1 1 0,1 1 0,0 0 0,2 1 0,-17 39 0,25-48-2,1 1-1,0 0 0,1 1 0,0-1 1,1 1-1,1-1 0,1 1 0,1 0 1,0 0-1,2 17 0,3-9 8,0 1 0,1-2 0,2 1 1,0-1-1,22 42 0,-11-26-2,1-1 1,3-1 0,0-1 0,3-1-1,1-1 1,62 62 0,251 165 79,-304-238-26,1-1 0,1-2-1,0-2 1,2-2 0,76 23 0,-82-30-6,31 10-2,118 19 1,256 27 47,-294-42-105,-78-16 15,-1 4 1,125 39-1,-133-33 25,0-3-1,0-2 0,86 6 1,-11-1-28,294 29-43,-259-33-55,155-5-50,-209-10-80,192 24 1,-159-5-222,252-1 0,-52-12 319,290-7-188,-423-20 337,-177 15 5,0-1 0,-1-2 0,60-25 0,-62 17-11,0-1 0,-2-2 0,0-2 0,30-27-1,-20 12 8,-2-2-1,50-63 1,-63 72-8,-20 23 8,0 1 0,0-1 0,-1 0 0,0 0 0,0-1 0,-1 0 0,0 0 0,-1 0 0,0 0-1,0-1 1,-1 0 0,2-10 0,5-54 461,1-143-1,-12 199-386,-2-1-1,0 1 1,-1-1 0,-8-21-1,-1-5-78,5 14 60,-1 1 1,-1 0 0,-2 1 0,-1 0 0,-1 1 0,-2 0-1,0 2 1,-2 0 0,-30-34 0,-95-98-17,109 125-15,-1 1 1,-60-42 0,42 43-9,-91-41 0,-17-9-108,88 40 67,-2 4 0,-2 3 0,0 4 0,-2 3 0,-152-31 0,-386-75 17,504 108-48,-3-1 25,-137-48-1,198 55 8,-2 1-1,1 4 0,-2 2 0,0 2 0,0 3 0,-83 0 1,-312 25-133,393-16 150,48-3-21,0 1-1,-1 0 1,1 1-1,1 0 0,-1 1 1,0 0-1,0 1 0,1 1 1,-21 8-1,14-3 13,-1-2 0,0 0 0,0-1-1,0-1 1,-1-1 0,0 0 0,0-2 0,0 0-1,-40-2 1,6 3-17,-58 10 0,36-4 7,49-5-64,0 1-1,1 1 1,0 1-1,0 1 1,-33 15 0,14-6-11,19-9-3695,44-15-579</inkml:trace>
  <inkml:trace contextRef="#ctx0" brushRef="#br0" timeOffset="1887.38">6391 1737 2097,'0'0'4848,"-8"-7"-1164,20 10-3659,1 1 0,-1 1 1,0 0-1,19 12 0,10 3-10,18 4 6,1-3 0,103 21 0,132 7 73,-129-24-72,361 29-67,-110-6 90,-235-22-42,-44-6 5,-34-4-56,153 4 0,-179-20-46,1 3 1,125 21 0,-129-12-97,90 1 0,10 2-9,-79-7-9,143-6 0,-17-2-25,-121 12 175,-67-7 59,52 2 0,-67-7-115,1 0-1,-1-1 0,0-1 0,0-1 1,26-7-1,-32 7-431,1 1-1,0 0 1,19-1 0,-48 3-3016</inkml:trace>
  <inkml:trace contextRef="#ctx0" brushRef="#br0" timeOffset="2647.56">10368 2015 2801,'0'0'3591,"16"1"-2905,131 4 856,-135-4-1513,1 1 0,0 0 1,-1 0-1,1 2 0,-1-1 1,0 2-1,16 7 0,-20-8-19,-1 0-1,0 1 1,0-1 0,-1 2 0,1-1-1,-1 1 1,0 0 0,0 0-1,-1 1 1,0-1 0,0 1-1,4 10 1,8 6-26,-15-20 16,1 0 1,-1 0 0,1 0-1,-1 0 1,0 0 0,0 0 0,-1 1-1,1-1 1,-1 1 0,0-1-1,2 8 1,-25-8 357,-3 0-335,5-2 26,0 0 0,0 2 0,1 1 0,-1 0 0,-34 13 0,46-13-31,1 1 0,0-1 0,0 2 0,-7 6 0,8-6-85,0-1 1,-1 0-1,1-1 0,-10 6 0,13-9-326,0 0 0,0 1 0,0-1 0,-1-1 0,1 1 0,0 0 0,0-1 1,-5 0-1,-8 0-4498</inkml:trace>
  <inkml:trace contextRef="#ctx0" brushRef="#br0" timeOffset="34547.44">11017 1849 5491,'0'0'4567,"4"11"-3711,9 26-188,-2 1 0,9 50 0,6 90 267,-11-63-656,-5-67-280,-6-40 27,-4-33 82,-4-28-123,0-11-114,-3 1 0,-20-90-1,19 135 215,7 15-65,-1 0 1,1 0-1,-1-1 0,1 1 0,0 0 0,1-1 1,-1 1-1,0-4 0,1 7-73,4 8-305,28 21 485,1-2 1,70 45-1,-35-27 6,-42-26-106,16 9-27,-1 2 0,67 64 0,-108-93 8,1-1-1,-1 0 1,1 0 0,-1 1 0,1-1-1,-1 0 1,0 1 0,1-1 0,-1 1-1,0-1 1,1 1 0,-1-1 0,0 0-1,1 1 1,-1-1 0,0 1 0,0-1-1,0 1 1,1-1 0,-1 1 0,0 0-1,0-1 1,0 1 0,0-1 0,0 1-1,0-1 1,0 1 0,0-1 0,0 1-1,0-1 1,0 1 0,-1-1 0,1 1-1,0 0 1,0-1 0,0 0 0,-1 1 0,1-1-1,0 1 1,-1-1 0,1 1 0,0-1-1,-1 1 1,1-1 0,-1 0 0,1 1-1,0-1 1,-1 0 0,1 1 0,-1-1-1,1 0 1,-1 0 0,0 1 0,-33 6 677,26-7-765,-188 14-42,64-13-5588,118-1 2325</inkml:trace>
  <inkml:trace contextRef="#ctx0" brushRef="#br0" timeOffset="35052.95">11641 1947 6243,'0'0'5570,"14"71"-4721,-5-17-145,2 4-304,1-4-304,1-4-96,1-8-480,0-10-448,2-10-273,0-10-1008,-1-12-784</inkml:trace>
  <inkml:trace contextRef="#ctx0" brushRef="#br0" timeOffset="35725.29">12185 1883 3249,'0'0'4293,"-14"0"-3431,-104 0 1112,117 0-1942,-1 0 0,1 0 0,0 0 0,-1 0 0,1 0 0,0 1 0,-1-1 0,1 1 0,0-1 0,0 1-1,-1-1 1,1 1 0,0-1 0,0 1 0,0 0 0,0 0 0,0 0 0,0 0 0,0 0 0,0 0 0,0 0 0,0 0 0,1 0 0,-2 1 0,1 1-15,0 0 0,0 0 0,0 0 0,0 1 0,0-1 1,1 0-1,-1 0 0,1 0 0,0 7 0,0-4-31,1 0-1,0 1 0,0-1 0,0 0 1,1 0-1,0 0 0,0 0 1,0-1-1,1 1 0,4 8 0,15 10-10,43 36 0,-45-43 37,0 1 0,-2 0 0,30 38 0,-47-54 16,0-1 0,0 1 0,0-1 0,0 1 0,-1-1 0,1 1 0,0-1 0,-1 1 0,0-1-1,1 1 1,-1 0 0,0-1 0,0 1 0,1 0 0,-1-1 0,-1 1 0,1 0 0,0 0 0,0-1 0,-1 1 0,1-1 0,0 1 0,-2 1 0,0 0 21,1 0 0,-1 0 0,-1 0 1,1 0-1,0 0 0,-1-1 0,1 1 0,-1-1 0,0 0 0,-4 3 1,-6 2 33,0 0 0,0-1 0,0-1 0,-20 6 0,20-8-425,0 0-1,-1 0 1,1-2-1,0 1 1,-1-2-1,1 0 1,-25-3-1,26-3-2229,4-4-1549</inkml:trace>
  <inkml:trace contextRef="#ctx0" brushRef="#br0" timeOffset="36142.39">12454 1981 5587,'0'0'4225,"18"95"-3120,-17-47-529,1 2-160,0-5-255,0-7-161,3-9-513,0-13-943,1-11-1314</inkml:trace>
  <inkml:trace contextRef="#ctx0" brushRef="#br0" timeOffset="36606.53">12378 1894 5763,'0'0'904,"16"-3"-552,-8 1-337,13-2 383,37-3 0,-49 6-317,0 1 0,-1 1 0,1-1 0,0 1 1,-1 1-1,1 0 0,0 0 0,-1 1 0,10 4 0,-9-3-40,0 1 0,0 0 0,-1 0 0,0 1 0,0 0 0,0 1 0,-1 0 0,12 14 0,-17-18 42,0 0-1,0 0 1,0 1 0,0-1 0,0 0 0,-1 1 0,0-1 0,0 1 0,0 0 0,0-1 0,0 1-1,-1 0 1,1-1 0,-1 1 0,0 0 0,0 0 0,-1-1 0,1 1 0,-1 0 0,0 0-1,0-1 1,0 1 0,0-1 0,-1 1 0,1-1 0,-5 7 0,2-3 10,-2-1 1,1 0-1,-1 1 0,1-2 1,-2 1-1,1-1 1,0 0-1,-1 0 0,0 0 1,0-1-1,-1 0 1,1-1-1,-15 5 0,8-4-157,1 0 0,-1-1 0,1-1 0,-1 0 0,0-1 0,0 0 0,-21-3 0,32 2-84,1 0-1,-1 0 1,0-1 0,0 0 0,1 1 0,-1-1-1,0 0 1,1 0 0,-1-1 0,1 1 0,-1 0-1,1-1 1,0 0 0,0 1 0,-1-1 0,1 0-1,0 0 1,1 0 0,-4-4 0,-7-17-2928</inkml:trace>
  <inkml:trace contextRef="#ctx0" brushRef="#br0" timeOffset="37040.12">12852 1834 8404,'0'0'1344,"1"19"-522,12 120 285,-6-57-744,-3 92 0,-4-140-96,33-34-201,40-1 288,27 0-281,-33 4-4640,-58-3 309</inkml:trace>
  <inkml:trace contextRef="#ctx0" brushRef="#br0" timeOffset="37607.62">13286 1859 3586,'0'0'5213,"4"15"-4304,-1-5-749,2 6 90,-1 0 1,-1 0-1,0 0 0,0 31 1,-3-12-76,-1 1 1,-2 0-1,-10 49 0,0-20-593,16-141 484,3 1 1,19-90 0,-24 158-7,1-1 1,-1 1-1,2 0 1,-1 0-1,1 0 1,6-10-1,-8 16-47,-1 0 0,1 0-1,0 0 1,-1 0-1,1 0 1,0 1-1,0-1 1,-1 0-1,1 1 1,0-1-1,0 1 1,0-1-1,0 1 1,0-1-1,0 1 1,0-1 0,0 1-1,0 0 1,0 0-1,0-1 1,2 1-1,-2 1-9,1-1 0,0 1 0,0-1-1,-1 1 1,1 0 0,0 0 0,-1-1-1,1 1 1,0 1 0,-1-1 0,0 0 0,1 0-1,-1 0 1,0 1 0,1-1 0,-1 1 0,1 1-1,25 35 212,-1 2 1,36 76-1,-42-73-797,3-1 1,51 71 0,-74-112 453,1 0 1,0 0 0,-1 0-1,1-1 1,0 1 0,0 0-1,0 0 1,0 0-1,-1-1 1,1 1 0,0 0-1,0-1 1,0 1 0,1-1-1,-1 1 1,1-1-1,2 1-2309</inkml:trace>
  <inkml:trace contextRef="#ctx0" brushRef="#br0" timeOffset="38063.32">13344 2022 7780,'0'0'3921,"91"14"-3697,-68-4-224,-3 0-128,-1-1-1008,-3-4-1505,-1-3-5187</inkml:trace>
  <inkml:trace contextRef="#ctx0" brushRef="#br0" timeOffset="38494.68">13626 1759 1345,'0'0'9263,"7"9"-8663,21 34 456,38 81 1,-66-123-1056,6 12-16,0 0-1,1 0 1,14 18 0,-19-28-22,0 0 0,1 0 0,0-1 0,-1 1 0,1-1 0,0 0 1,0 1-1,0-1 0,0 0 0,1-1 0,-1 1 0,1-1 0,-1 1 0,1-1 0,-1 0 1,1 0-1,0-1 0,-1 1 0,5 0 0,-6-2 34,0 1 1,0 0-1,-1-1 0,1 1 1,0-1-1,-1 0 0,1 1 1,0-1-1,-1 0 1,1 0-1,-1 0 0,0 0 1,1 0-1,-1 0 0,0-1 1,1 1-1,-1 0 0,0-1 1,0 1-1,0-1 0,0 1 1,-1-1-1,1 1 0,0-1 1,1-3-1,11-48 110,-11 43-94,2-18 86,-2 14 46,1-1 0,0 1 1,8-20-1,-11 34-129,0 0 0,0 1 1,0-1-1,0 0 0,0 0 0,0 0 0,1 0 0,-1 1 0,0-1 1,0 0-1,0 0 0,0 0 0,1 0 0,-1 0 0,0 1 1,0-1-1,0 0 0,0 0 0,1 0 0,-1 0 0,0 0 0,0 0 1,0 0-1,1 0 0,-1 0 0,0 0 0,0 0 0,1 0 1,-1 0-1,0 0 0,0 0 0,0 0 0,1 0 0,-1 0 0,0 0 1,0 0-1,0 0 0,1 0 0,-1 0 0,0 0 0,0-1 1,0 1-1,1 0 0,-1 0 0,0 0 0,0 0 0,0 0 1,0-1-1,0 1 0,1 0 0,-1 0 0,0 0 0,0 0 0,0-1 1,0 1-1,0 0 0,0 0 0,0 0 0,0-1 0,0 1 1,0 0-1,0 0 0,0-1 0,0 1 0,0 0 0,0 0 0,0 0 1,0-1-1,5 18-8,-4-16 19,18 94 373,7 97 1,-20-67-3531,-6-113-813</inkml:trace>
  <inkml:trace contextRef="#ctx0" brushRef="#br0" timeOffset="40259.34">10110 3614 5939,'0'0'1747,"11"4"358,-10 0-1941,1 0 1,0 0-1,-1 1 0,0-1 0,0 0 1,0 1-1,-1-1 0,0 1 0,0-1 1,0 1-1,0-1 0,-1 7 0,0 9 78,1-1-137,0 10-189,1-1-1,2 1 1,0-1-1,12 42 1,-15-68-135,1 0 1,-1 0-1,1 0 0,0 0 1,-1 0-1,1 0 0,0 0 1,0-1-1,0 1 1,1 0-1,-1-1 0,0 1 1,1-1-1,-1 0 1,1 1-1,2 1 0,5-1-3193</inkml:trace>
  <inkml:trace contextRef="#ctx0" brushRef="#br0" timeOffset="40977.19">10008 3561 3057,'0'0'1540,"16"-8"-590,49-23 146,-60 29-990,0 0-1,-1 1 1,1-1-1,0 1 1,0 0 0,0 0-1,0 0 1,0 1-1,0 0 1,0 0-1,0 0 1,0 0 0,0 1-1,0 0 1,0 0-1,0 0 1,0 1 0,0 0-1,-1 0 1,1 0-1,-1 0 1,1 1 0,-1-1-1,0 1 1,6 5-1,-6-2-12,1 0 1,-1 0-1,0 1 0,0-1 0,0 1 0,-1 0 1,0 0-1,-1 0 0,0 1 0,0-1 0,0 0 0,0 9 1,1 3 58,-2 0 1,0 1 0,-3 32-1,1-50-135,0 0 0,0 1 0,-1-1 1,1 0-1,-1 1 0,1-1 0,-1 0 0,0 0 0,1 0 0,-1-1 0,0 1 0,-1 0 0,1-1 0,0 1 0,0-1 0,-5 2 0,-40 18 166,57-14-255,2 0 0,-1 0 0,1-1 0,14 5 0,22 12 184,62 38 0,-101-57-1066,-2-5-3236</inkml:trace>
  <inkml:trace contextRef="#ctx0" brushRef="#br0" timeOffset="41793.1">10446 3730 3153,'0'0'3821,"3"1"-3282,4 3-309,1 0 1,0 0-1,0-1 1,0-1-1,0 1 1,1-1-1,14 1 1,64 0-23,-55-3-145,-32-1-64,0 0 0,1 0 0,-1 0 0,0 0 0,1 0 0,-1 0 0,0-1 0,0 1 0,0 0 0,0 0 0,0 0 0,0 0 0,0 0 0,0 0 0,0 0 0,-1 0 0,1 0 0,0 0 0,-1 0 0,1 0-1,-1 0 1,0-1 0,-3-3 11,0 0-1,-1 1 1,1-1-1,-1 1 1,0 0-1,0 0 1,-1 1-1,1 0 1,-1-1-1,0 2 0,0-1 1,0 1-1,-12-3 1,15 4 21,0 0-1,0 0 1,0 0 0,-1 1 0,1 0 0,0-1-1,0 1 1,-1 0 0,1 1 0,0-1 0,0 1-1,0-1 1,-1 1 0,1 0 0,0 0 0,0 0-1,0 1 1,0-1 0,1 1 0,-1-1 0,0 1-1,1 0 1,-1 0 0,1 0 0,-1 1 0,1-1-1,0 0 1,0 1 0,-2 3 0,0 2 29,1 0 1,0 0-1,0 0 0,1 0 1,1 1-1,-1-1 1,1 1-1,0-1 1,1 11-1,0-13-18,0-1 0,1 1 1,-1-1-1,1 0 0,0 1 1,1-1-1,-1 0 0,1 0 0,0 0 1,0 0-1,1 0 0,-1 0 1,1-1-1,0 1 0,6 5 0,-2-4-83,1 0-1,-1-1 1,1 0-1,0-1 0,1 0 1,-1 0-1,1-1 0,0 0 1,0 0-1,0-1 0,0 0 1,0-1-1,17 1 1,-17-2-391,0 0 1,0 0-1,0-1 1,0-1-1,0 1 1,0-2-1,0 1 1,12-6-1,7-6-2113</inkml:trace>
  <inkml:trace contextRef="#ctx0" brushRef="#br0" timeOffset="42440.97">10892 3661 880,'0'0'5931,"-4"-5"-4970,1 3-874,0-1 1,0 1 0,0 0-1,-1 0 1,1 0 0,0 0 0,-1 0-1,0 1 1,1 0 0,-1 0-1,0 0 1,0 0 0,0 0 0,0 1-1,1 0 1,-1 0 0,0 0 0,0 0-1,0 0 1,0 1 0,0 0-1,0 0 1,1 0 0,-7 2 0,-24 16 243,32-18-300,1 0 0,-1 0 0,1 0-1,-1 0 1,1 0 0,0 1-1,0-1 1,-1 0 0,1 1-1,0-1 1,0 1 0,0-1-1,0 1 1,1 0 0,-1-1 0,0 1-1,1 0 1,-1 2 0,1-2-34,1-1 1,-1 1-1,1-1 1,0 1-1,0-1 1,0 0-1,0 1 1,0-1-1,0 0 1,0 0-1,0 1 1,0-1-1,1 0 1,-1 0-1,0-1 1,1 1-1,-1 0 1,1 0 0,2 0-1,33 14 22,-35-14-28,26 8-80,106 42 135,-133-51-39,0 1 0,-1-1 0,1 1 0,0 0 0,-1-1-1,1 1 1,-1 0 0,1 0 0,-1-1 0,0 1 0,1 0 0,-1 0 0,0 0 0,1 0 0,-1-1 0,0 1-1,0 0 1,0 0 0,0 0 0,0 0 0,0 0 0,0 0 0,0 0 0,0 0 0,0-1 0,0 1 0,0 0 0,-1 1-1,-10 23 618,6-19-590,-2 0 0,1-1 0,-1 0 0,1 0 0,-2 0 0,1-1 0,0 0 0,-1-1-1,1 1 1,-1-1 0,-14 3 0,10-4-595,1 1-1,-1-2 1,1 1-1,-1-2 1,1 0 0,-1 0-1,-22-4 1,26 0-3246</inkml:trace>
  <inkml:trace contextRef="#ctx0" brushRef="#br0" timeOffset="42994.51">11098 3693 6563,'0'0'1179,"10"2"-885,16 3-250,-1-1 1,1-1 0,38-1-1,-63-2-39,0 0 0,0 0-1,0-1 1,0 1 0,-1 0-1,1 0 1,0 0 0,0-1-1,0 1 1,0 0 0,0-1-1,-1 1 1,1 0 0,0-1-1,0 1 1,-1-1 0,1 0-1,0 1 1,0-1 0,-1 0-1,1 1 1,-1-1 0,1 0-1,-1 0 1,1 1 0,-1-1-1,1 0 1,-1 0 0,0 0-1,1 0 1,-1 1-1,0-1 1,0 0 0,0 0-1,0 0 1,0-2 0,0 2 9,0 0 0,0-1 0,0 1 0,-1-1 0,1 1 0,0 0 0,-1-1 0,1 1 0,-1 0 0,0-1 0,1 1 0,-1 0 0,0 0 0,0 0 0,0-1 0,0 1 0,0 0 0,0 0 0,0 0 0,0 1 0,-2-3 0,-3 0 89,0 1 0,-1 0 0,1 0 0,0 0 0,-1 0 0,1 1 1,-1 0-1,1 1 0,-1-1 0,1 1 0,-1 1 0,0-1 0,1 1 1,-13 3-1,15-3-82,-1 1 1,1 0 0,0-1 0,0 1-1,0 1 1,0-1 0,0 1-1,0-1 1,1 1 0,0 0 0,-1 0-1,1 1 1,0-1 0,0 1 0,1-1-1,-1 1 1,1 0 0,0 0-1,0 0 1,0 0 0,-2 8 0,3-8 7,0 0 0,0-1 1,0 1-1,0 0 1,1 0-1,0 0 0,0 0 1,0 0-1,0-1 1,1 1-1,-1 0 0,1 0 1,0 0-1,0-1 1,0 1-1,1 0 0,0-1 1,-1 1-1,5 5 0,-3-6-33,0 1 0,1-1 0,-1 0 0,1 0 0,0 0 0,0-1 0,0 1-1,0-1 1,0 0 0,0 0 0,1-1 0,-1 1 0,1-1 0,-1 0-1,1 0 1,5 0 0,1 1-370,1 0 0,-1-1 0,1-1-1,-1 0 1,0 0 0,1-1 0,-1-1 0,0 0 0,1 0-1,-1-1 1,21-9 0,-3-7-3908</inkml:trace>
  <inkml:trace contextRef="#ctx0" brushRef="#br0" timeOffset="43446.42">11343 3155 5346,'0'0'5395,"1"82"-4082,8-18-641,0 10-64,0 9-176,0-3-96,0-6-207,2-10-129,1-21-113,2-12-303,2-12-624,-1-16-785,-3-3-1409</inkml:trace>
  <inkml:trace contextRef="#ctx0" brushRef="#br0" timeOffset="43897.22">11195 3393 8036,'0'0'3105,"90"-21"-2016,-41 21-593,-1 0-448,2 0-48,-2 0-1041,-4 0-2016</inkml:trace>
  <inkml:trace contextRef="#ctx0" brushRef="#br0" timeOffset="44859.14">12147 3519 1201,'0'0'2686,"-3"-8"-1379,-10-23-314,12 29-948,-1 1 0,1 0 0,-1 0 1,1 0-1,-1 0 0,1 0 0,-1 0 0,0 0 1,1 0-1,-1 1 0,0-1 0,0 1 0,0-1 1,1 1-1,-1-1 0,0 1 0,0 0 0,0 0 0,0 0 1,0 0-1,1 1 0,-1-1 0,0 0 0,-2 1 1,-5 0-10,3-1 21,-1 0 1,1 1-1,-1 0 1,1 0-1,0 0 1,-1 0 0,1 1-1,0 0 1,0 1-1,0-1 1,0 1-1,1 0 1,-10 8-1,14-11-57,1 1-1,-1-1 1,1 1-1,0 0 1,-1-1-1,1 1 1,0 0-1,0 0 1,-1-1-1,1 1 0,0 0 1,0-1-1,0 1 1,0 0-1,0 0 1,0-1-1,0 1 1,0 0-1,0 0 1,0-1-1,0 1 0,1 0 1,-1 0-1,0-1 1,0 1-1,1 0 1,-1-1-1,1 1 1,-1 0-1,0-1 1,1 1-1,-1-1 1,1 1-1,-1-1 0,1 1 1,0-1-1,-1 1 1,1-1-1,-1 0 1,1 1-1,0-1 1,-1 0-1,1 1 1,1-1-1,37 17 195,-34-15-204,50 14-35,-40-13 21,1 1 1,-1 1-1,0 0 0,23 13 0,-35-16 48,1 0 0,-1 0-1,0 0 1,0 1 0,0 0 0,0-1-1,-1 1 1,1 0 0,-1 0 0,1 1-1,-1-1 1,0 1 0,0-1 0,-1 1-1,1-1 1,-1 1 0,1 0 0,-1 0-1,-1-1 1,1 1 0,0 0 0,-1 0-1,0 5 1,0-7-7,-1 0 0,1-1 0,-1 1 0,0-1 0,1 1 0,-1-1 1,0 1-1,0-1 0,0 0 0,0 1 0,-1-1 0,1 0 0,0 0 0,0 0 0,-1 0 0,1 0 0,0 0 0,-1 0 1,1 0-1,-1 0 0,0-1 0,1 1 0,-1-1 0,1 1 0,-1-1 0,0 0 0,-1 1 0,-50 7 86,52-8-97,-9 1-90,-47 0 171,55-1-248,1 0 0,-1 0 0,0 0 0,0-1 0,0 1 0,1-1 0,-1 1 0,0-1 0,1 1 1,-1-1-1,0 0 0,1 0 0,-1 0 0,1 0 0,-1 0 0,1 0 0,0-1 0,-1 1 1,1 0-1,0-1 0,0 1 0,0-1 0,0 1 0,0-1 0,-1-2 0,-2-19-4953</inkml:trace>
  <inkml:trace contextRef="#ctx0" brushRef="#br0" timeOffset="45412.97">12373 3496 4978,'0'0'2980,"0"11"-2473,1 2-406,1-1-1,0 1 1,1-1 0,1 0-1,-1 0 1,2 0 0,0-1-1,0 1 1,1-1-1,0 0 1,1-1 0,0 0-1,9 10 1,-13-17-102,-1-1-8,-1-1 0,1 1 0,-1 0 0,1-1 0,0 0 0,0 1-1,0-1 1,0 0 0,0 0 0,0 0 0,0 0 0,0 0 0,0 0-1,0-1 1,3 1 0,-4-3 17,0 0 0,0-1 1,-1 1-1,1 0 0,0-1 0,-1 1 0,0 0 0,1-1 0,-1 1 1,0-1-1,-1-3 0,1 4 14,1-126 514,0 130-566,0 1-1,0 0 0,1 0 0,-1-1 0,1 1 1,0-1-1,-1 1 0,1-1 0,4 4 1,-1 0 28,3 3 28,1 0-1,0 0 1,0-1 0,17 12-1,-22-17-25,0-1 0,-1 0-1,1 0 1,0 0 0,0 0 0,0-1-1,0 1 1,0-1 0,0 0-1,1-1 1,-1 1 0,0-1-1,0 1 1,1-1 0,-1 0-1,0-1 1,7 0 0,-9-1 13,0 1 1,0 0 0,0-1 0,0 0 0,0 1 0,0-1-1,0 0 1,-1 0 0,1 0 0,-1 0 0,1 0 0,-1-1-1,0 1 1,0 0 0,0-1 0,0 1 0,0-1 0,0 1-1,-1-1 1,1 1 0,-1-1 0,0 1 0,0-5 0,1-51-1815,-1 55 575,0 19-2146</inkml:trace>
  <inkml:trace contextRef="#ctx0" brushRef="#br0" timeOffset="45861.58">12809 3486 4274,'0'0'6227,"0"102"-5475,11-69-336,1-6-272,1-5-144,3-9-672,3-10-929,-1-3-640,-2-6-3297</inkml:trace>
  <inkml:trace contextRef="#ctx0" brushRef="#br0" timeOffset="46293.99">12758 3230 10165,'0'0'928,"-2"24"-4033,11-9-2082</inkml:trace>
  <inkml:trace contextRef="#ctx0" brushRef="#br0" timeOffset="46710.19">12973 3115 6915,'0'0'3042,"30"125"-1970,-19-62-256,0 4-127,1-2-449,3-8-144,2-9-96,-1-11-144,2-13-208,0-11-577,0-13-479,-4 0-1186,-5-17-3056</inkml:trace>
  <inkml:trace contextRef="#ctx0" brushRef="#br0" timeOffset="46711.19">12877 3330 8932,'0'0'3826,"93"-6"-3746,-54 9-80,-2 0-1249,-6-1-1120,-7-2-2465</inkml:trace>
  <inkml:trace contextRef="#ctx0" brushRef="#br0" timeOffset="47158.91">13437 3475 2049,'0'0'4650,"5"-13"-2596,-6 11-1998,1 0 0,-1 0 0,0 0 0,0 0 0,0 0 0,0 1 0,0-1 0,0 0 0,0 1 0,-1-1 0,1 0 0,0 1 0,-1 0 0,0-1 0,1 1 0,-1 0 0,0 0 0,1 0 0,-1 0 0,0 0 0,0 0 0,0 0 0,0 1 0,0-1 0,0 1 0,0-1 0,0 1 0,0 0 0,0 0 0,-3 0 0,1 0-7,-1-1 0,0 1 0,1 0 0,-1 0-1,1 1 1,-1 0 0,0 0 0,1 0 0,0 0 0,-1 0 0,1 1-1,0 0 1,-5 2 0,5 0-40,1-1-1,-1 1 1,1-1-1,0 1 1,0 0-1,1 0 1,-1 0-1,1 1 1,0-1-1,0 1 1,0-1-1,0 1 1,1-1-1,0 1 1,0 0-1,0 7 1,0-9-2,1 0 0,0 0 1,0 0-1,0 0 0,0 0 1,1 1-1,-1-1 1,1 0-1,0 0 0,0 0 1,0 0-1,0 0 0,0 0 1,1-1-1,0 1 1,-1 0-1,1-1 0,0 1 1,0-1-1,0 0 0,0 1 1,1-1-1,-1 0 1,1 0-1,4 3 0,8 0-295,0 0-1,0-1 0,1 0 1,-1-1-1,1-1 1,0-1-1,0 0 0,-1-1 1,1 0-1,30-6 0,-11-5-2010</inkml:trace>
  <inkml:trace contextRef="#ctx0" brushRef="#br0" timeOffset="47658.24">13531 3141 6675,'0'0'2953,"4"15"-2021,16 75-234,4-1 0,49 121 0,-72-210-701,19 38-374,-19-36 328,-1-1-1,2 1 0,-1 0 0,0-1 0,0 1 0,0-1 0,1 1 0,-1-1 0,1 1 0,-1-1 0,1 0 0,-1 0 0,1 0 0,0 0 0,0 0 0,-1 0 0,1-1 0,2 2 0,-4-36 117,-1-23-55,-1 27 98,6-58 0,-4 87-107,0 1 0,0 0 1,0-1-1,1 1 0,-1 0 0,0-1 0,1 1 1,-1 0-1,0-1 0,0 1 0,1 0 0,-1 0 1,1 0-1,-1-1 0,0 1 0,1 0 0,-1 0 0,0 0 1,1 0-1,-1 0 0,1-1 0,-1 1 0,0 0 1,1 0-1,-1 0 0,1 0 0,-1 0 0,0 0 1,1 1-1,-1-1 0,1 0 0,-1 0 0,0 0 1,1 0-1,-1 0 0,1 0 0,-1 1 0,17 7 41,1 10-9,-2 1 0,0 1 0,-1 0 0,14 28 0,-14-25-108,-8-13-388,-1 1 0,0-1 0,-1 1 0,6 16 0</inkml:trace>
  <inkml:trace contextRef="#ctx0" brushRef="#br0" timeOffset="49679.41">10467 4208 912,'0'0'6721,"-5"-3"-5902,0 0-567,0 1 1,0 0-1,-1 0 1,1 0-1,0 1 1,-1 0-1,-7-1 0,6 1-200,0 0 0,0 0-1,-1 1 1,1 0-1,0 1 1,0-1-1,0 2 1,0-1-1,0 1 1,0 0-1,0 0 1,1 0-1,-1 1 1,1 0-1,-12 8 1,6-4-8,9-6-52,-1 1-1,1-1 0,0 1 0,0 0 0,1 0 0,-1 1 1,-3 2-1,5-4-9,1 0-1,-1 0 1,1 0 0,-1 0 0,1 0 0,0 0 0,-1 0 0,1 0 0,0 0 0,0 0 0,-1 0 0,1 0 0,0 0-1,0 0 1,0 0 0,0 0 0,1 0 0,-1 0 0,0 0 0,0 0 0,1 0 0,-1 0 0,0 0 0,1 0-1,-1 0 1,1 0 0,-1 0 0,1 0 0,0-1 0,0 2 0,4 3-29,0 0-1,0 0 1,0-1 0,0 0-1,1 0 1,-1 0 0,1-1-1,0 0 1,0 0 0,1 0-1,-1-1 1,0 0 0,1 0-1,11 1 1,-10-1 38,-1-1 0,1 1-1,-1 1 1,0-1 0,0 1 0,0 0 0,0 1-1,0 0 1,-1 0 0,1 0 0,-1 1-1,6 5 1,-6-3 50,0 1-1,-1 0 0,0 0 1,0 0-1,5 13 0,-9-19-3,0 0-1,0 0 1,0 0-1,0 0 1,-1 0 0,1 0-1,-1 0 1,0 1-1,1-1 1,-1 0-1,0 0 1,0 1-1,0-1 1,-1 0-1,1 0 1,-1 0 0,1 1-1,-1-1 1,0 0-1,1 0 1,-1 0-1,0 0 1,0 0-1,-1 0 1,1 0-1,0-1 1,-1 1 0,-2 2-1,-4 2-100,-1-1 1,0 0-1,-1-1 0,1 0 1,-1 0-1,0-1 0,0-1 1,0 1-1,0-2 0,0 1 1,0-1-1,0-1 0,-1 0 1,-14-2-1,23 3-117,1-1 0,-1 0 1,0-1-1,1 1 0,-1 0 0,0 0 1,1-1-1,-1 1 0,1-1 0,-1 1 0,1-1 1,-1 0-1,1 0 0,-1 0 0,1 1 1,-1-1-1,1 0 0,0-1 0,0 1 0,-2-2 1,-4-11-4073</inkml:trace>
  <inkml:trace contextRef="#ctx0" brushRef="#br0" timeOffset="50363.15">10582 4412 3618,'0'0'3425,"15"2"-3062,116 8 573,-129-10-920,1 0-1,-1 0 0,0-1 1,0 1-1,1 0 0,-1-1 0,0 1 1,0-1-1,0 0 0,0 1 0,1-1 1,2-2-1,-4 2 27,-1 0 1,1 0-1,0 0 0,0 0 0,0 0 1,-1 0-1,1 0 0,0 0 1,-1 0-1,1-1 0,-1 1 0,1 0 1,-1 0-1,0-1 0,0 1 1,1 0-1,-1 0 0,0-1 1,0 1-1,0 0 0,0-1 0,-1-1 1,0 1-1,1 1 0,-1-1 0,0 1 0,0-1 0,0 1 0,-1-1 0,1 1 0,0 0 0,0 0 0,-1-1 0,1 1 0,0 0 0,-1 0 0,0 1 0,1-1 0,-1 0 1,1 0-1,-1 1 0,0-1 0,1 1 0,-1-1 0,-3 1 0,-41-7 423,44 7-441,0 0-1,-1 0 1,1 0-1,-1 0 1,1 1-1,-1-1 0,1 1 1,0-1-1,-1 1 1,1 0-1,0 0 1,-1 0-1,1 0 0,0 1 1,0-1-1,0 0 1,0 1-1,0-1 1,1 1-1,-1 0 0,0 0 1,1 0-1,-1 0 1,1 0-1,0 0 1,-1 0-1,1 0 0,0 0 1,0 1-1,0-1 1,1 0-1,-1 1 1,1-1-1,-1 0 1,1 1-1,0 3 0,-2 2-10,1 0 0,0 1-1,1-1 1,0 0 0,0 0 0,1 1-1,0-1 1,3 13 0,-3-18-30,0 0 0,0 0 0,1 0 0,-1 0 0,1 0 0,0-1 0,0 1 0,-1 0 0,2-1 0,-1 1 0,0-1 0,0 0 0,1 0 0,0 0 0,-1 0 0,1 0 1,0 0-1,0-1 0,0 1 0,0-1 0,0 0 0,0 0 0,0 0 0,5 0 0,1 1-228,0-1 0,1 0-1,0-1 1,-1 0 0,1-1 0,-1 0 0,1 0 0,-1-1-1,13-4 1,16-14-2308</inkml:trace>
  <inkml:trace contextRef="#ctx0" brushRef="#br0" timeOffset="50798.48">10842 4030 6371,'0'0'3169,"7"117"-2288,-2-56-385,4 3-192,-2-6-32,4-6-272,0-8-16,-1-9-560,1-9-737,0-9-1232,-4-10-2321</inkml:trace>
  <inkml:trace contextRef="#ctx0" brushRef="#br0" timeOffset="51215.34">10730 4202 4578,'0'0'4178,"109"10"-3314,-65-1-399,1 0-289,-4 2-176,-2-5-513,-5-4-1423,-9-1-3475</inkml:trace>
  <inkml:trace contextRef="#ctx0" brushRef="#br0" timeOffset="51649.51">11085 4480 6259,'0'0'3842,"105"17"-3378,-71-10-16,-4-2-208,0 1-240,-3-4-752,-4-2-1953</inkml:trace>
  <inkml:trace contextRef="#ctx0" brushRef="#br0" timeOffset="52084.64">11447 4103 4738,'0'0'3154,"12"111"-2322,1-50-480,3 0 64,-2 0 65,0-11-385,0-9-96,-3-7-529,2-16-719,-6-10-1089</inkml:trace>
  <inkml:trace contextRef="#ctx0" brushRef="#br0" timeOffset="52501.9">11582 4418 5202,'0'0'2289,"10"-7"-1443,30-20-45,-37 25-767,0 1 0,-1 0 0,1 0 1,0 0-1,0 0 0,0 0 1,0 1-1,0-1 0,0 1 0,0 0 1,0 0-1,0 0 0,0 0 1,0 1-1,0-1 0,0 1 1,-1-1-1,1 1 0,0 0 0,0 0 1,3 2-1,1 1-8,-1 0 0,0 0 0,0 1 0,0-1 0,0 1 0,5 7 0,-7-8 60,-1 0 0,0 0 0,0 1 0,0-1 0,-1 1 1,1 0-1,-1-1 0,0 1 0,-1 0 0,1 1 0,0 5 0,1 5-666,-2 0 0,0 22 0,-1-32-90</inkml:trace>
  <inkml:trace contextRef="#ctx0" brushRef="#br0" timeOffset="52995.37">11924 4403 5491,'0'0'3606,"-6"0"-3285,3 0-285,1 0 0,0 0 1,0 0-1,-1 1 0,1-1 1,0 1-1,0-1 0,0 1 1,0 0-1,0-1 0,0 1 1,0 0-1,0 0 0,-3 3 1,3-2 4,0 0 0,0 0 0,1 0 0,-1 1 0,1-1 1,-1 1-1,1-1 0,0 1 0,0-1 0,0 1 0,1 0 0,-1-1 0,0 1 1,1 0-1,0 3 0,-2 3-25,2-1 0,-1 1 0,1 0 0,0-1-1,1 1 1,3 15 0,-3-21-40,0 0 0,0 1 0,1-1 0,-1 0 0,1 0 0,0-1 0,0 1-1,0 0 1,0-1 0,0 1 0,1-1 0,-1 1 0,1-1 0,-1 0 0,1 0 0,0 0-1,0-1 1,0 1 0,0-1 0,5 2 0,-4-1-7,0 0 1,1-1-1,-1 0 1,1 0-1,-1 0 1,1 0-1,-1-1 0,1 0 1,-1 0-1,1 0 1,-1-1-1,1 1 1,-1-1-1,1 0 1,-1 0-1,1-1 0,-1 1 1,5-3-1,-6 2 37,0 0-1,0-1 0,0 1 0,0-1 1,0 0-1,0 0 0,-1 0 1,1 0-1,-1 0 0,0 0 1,0-1-1,0 1 0,-1-1 0,1 1 1,-1-1-1,1 0 0,-1 1 1,-1-1-1,1 0 0,0 0 1,-1-5-1,1 1 57,-1 0 0,0 0 0,0 0 0,-1 0-1,0 0 1,-1 0 0,0 0 0,0 1 0,-5-14 0,5 18-6,1 0 0,-1 0 0,0 0 0,0 0 0,0 0 0,0 1 0,-1-1-1,1 1 1,-1-1 0,1 1 0,-1 0 0,0 0 0,0 0 0,0 1 0,0-1 0,0 1 0,0-1 0,-1 1-1,1 0 1,0 0 0,-1 0 0,1 1 0,0-1 0,-1 1 0,-4 0 0,5 0-96,0-1 1,0 1 0,0 0-1,0 0 1,-1 1 0,1-1-1,0 1 1,0-1 0,0 1-1,0 0 1,0 0 0,0 0-1,0 1 1,0-1 0,1 1-1,-1-1 1,0 1 0,1 0-1,-1 0 1,1 0 0,0 0-1,0 1 1,0-1 0,0 1-1,0-1 1,0 1 0,1 0-1,-1 0 1,1-1 0,0 1-1,0 0 1,0 0 0,0 0-1,-1 5 1,1 1-635,-1 1 1,1-1-1,1 18 1,0-1-2273</inkml:trace>
  <inkml:trace contextRef="#ctx0" brushRef="#br0" timeOffset="53568.3">12106 4398 6419,'0'0'1649,"2"9"-1172,-1 0-449,1 0-1,1 1 0,0-1 0,0-1 1,1 1-1,0 0 0,0-1 0,1 0 1,0 0-1,1 0 0,-1-1 1,1 0-1,1 0 0,0 0 0,0-1 1,0 0-1,15 10 0,-16-13-47,0-1 0,0 0 0,1 0 0,-1 0 0,0-1 0,1 0 0,-1 0 0,1 0 0,9-1 0,-15-1 30,0 1 0,0 0 0,0-1 0,0 1 0,-1-1 0,1 1 0,0-1 0,0 0 0,0 1 0,0-1 0,-1 0 0,1 0 0,0 1 0,-1-1 0,1 0 0,0 0 0,-1 0 0,1 0 0,-1 0 0,0 0 0,1 0 0,-1 0 0,0 0-1,1 0 1,-1 0 0,0 0 0,0 0 0,0 0 0,0 0 0,0-2 0,0-43 519,0 36-396,0 3-84,0 1 0,-1 0 0,1 0 0,-1-1 0,-1 1 1,1 0-1,-1 0 0,0 0 0,0 0 0,-1 1 0,0-1 0,0 0 0,0 1 0,0 0 0,-1 0 0,0 0 0,-7-7 0,11 12-93,0 0 1,-1-1-1,1 1 0,0-1 0,-1 1 1,1 0-1,-1-1 0,1 1 0,-1 0 1,1-1-1,0 1 0,-1 0 0,1 0 0,-1-1 1,0 1-1,1 0 0,-1 0 0,1 0 1,-1 0-1,1 0 0,-1 0 0,1 0 1,-1 0-1,1 0 0,-1 0 0,1 0 0,-1 0 1,0 0-1,1 0 0,-1 1 0,0 0-205,1-1 0,-1 1 0,0 0 0,1 0 0,-1-1 0,1 1 0,0 0-1,-1 0 1,1 0 0,0 0 0,-1 0 0,1 0 0,0 0 0,0-1 0,0 1-1,0 2 1,0 17-4433</inkml:trace>
  <inkml:trace contextRef="#ctx0" brushRef="#br0" timeOffset="54227.58">12400 4339 2577,'0'0'3781,"2"15"-2877,0 6-707,1 1 0,1-1 0,0 0 0,2 0 0,0 0 0,14 28 0,-8-36-317,-11-13 124,-1 0-1,0 1 0,1-1 1,-1 0-1,1 0 1,-1 0-1,0 0 0,1 0 1,-1 0-1,1 0 1,-1 0-1,1 0 0,-1 0 1,0 0-1,1 0 1,-1-1-1,1 1 0,-1 0 1,0 0-1,1 0 1,-1 0-1,0-1 1,1 1-1,0-1 0,0 0 35,0 0-1,0-1 0,0 1 1,0-1-1,0 1 1,0-1-1,0 0 0,-1 1 1,1-1-1,-1 0 0,1 0 1,-1 1-1,0-1 0,1-4 1,-2-37 189,2-27 42,0 66-264,-1 0 1,1 0-1,0-1 0,0 1 1,0 0-1,1 0 0,-1 1 1,1-1-1,0 0 0,0 0 1,1 1-1,-1-1 0,4-3 1,-4 6-4,0-1 0,0 1 1,1 0-1,-1 0 0,0 0 0,1 0 1,-1 0-1,1 0 0,-1 1 0,1-1 1,-1 1-1,1-1 0,3 1 0,41 2-25,-25-1-68,-5-1-2078</inkml:trace>
  <inkml:trace contextRef="#ctx0" brushRef="#br0" timeOffset="55155.88">13247 4269 2817,'0'0'1943,"1"-4"-340,0 4-1513,-1-1 0,1 0 0,-1 0 0,0 0 1,0 0-1,1 0 0,-1 0 0,0 0 0,0 0 0,0 0 0,0 0 1,0 0-1,0 0 0,0 0 0,-1 1 0,1-1 0,0 0 0,0 0 1,-1 0-1,1 0 0,0 0 0,-1 0 0,1 0 0,-1 1 0,1-1 0,-2-1 1,0 0 9,-1 0 0,1 0 0,-1 0 0,1 1 0,-1-1 0,1 1 0,-1-1 0,0 1-1,-4-1 1,5 1-97,0 0 0,0 1-1,0-1 1,0 1-1,0 0 1,0-1-1,0 1 1,0 0-1,0 0 1,0 0-1,0 0 1,0 1 0,0-1-1,0 0 1,0 1-1,1 0 1,-1-1-1,0 1 1,0 0-1,0 0 1,1 0-1,-1 0 1,0 0-1,1 0 1,-1 1 0,1-1-1,-1 0 1,1 1-1,0-1 1,-1 1-1,1 0 1,0-1-1,-1 3 1,0 2-21,-1-1 0,1 1 0,1-1 1,-1 1-1,1 0 0,0 0 0,0 0 0,1 0 1,0-1-1,0 8 0,0-11 2,1 0 0,0-1-1,-1 1 1,1 0 0,0 0 0,0-1-1,0 1 1,0 0 0,0-1 0,0 1-1,0-1 1,1 1 0,-1-1 0,1 0-1,-1 0 1,1 1 0,-1-1 0,1 0-1,0 0 1,-1 0 0,1-1 0,0 1-1,0 0 1,0-1 0,2 1 0,55 11-78,-51-11 82,2 0 26,0 0 1,0 1 0,0 0-1,-1 1 1,16 6 0,-22-8 8,0 1 0,0 0 1,0 0-1,0 0 0,-1 1 1,1-1-1,-1 0 1,0 1-1,1 0 0,-1-1 1,0 1-1,-1 0 1,1 0-1,0 0 0,-1 1 1,0-1-1,1 0 1,-1 0-1,-1 1 0,2 4 1,-1-2 10,0 0 0,0 0 1,0 1-1,-1-1 0,0 0 0,0 1 1,-1-1-1,0 0 0,0 1 0,-2 6 1,2-10-27,-1-1 1,1 1-1,0 0 1,-1-1-1,0 0 1,0 1-1,0-1 1,0 0-1,0 0 1,0 0-1,0 0 1,0 0-1,-1-1 1,1 1-1,-1-1 1,1 1-1,-1-1 1,0 0-1,0 0 1,1 0-1,-1-1 1,0 1-1,0-1 1,-3 1-1,-4 0 10,-1 0 0,1 0 0,0-1 0,-1-1 0,1 0 0,0 0 0,-13-4 0,20 5-152,0-1 0,0 0 0,0 0 0,1 0 1,-1 0-1,0 0 0,1-1 0,-1 1 0,1-1 0,0 0 0,-1 1 0,1-1 0,0 0 0,0-1 0,0 1 0,0 0 1,0 0-1,1-1 0,-1 1 0,1-1 0,0 0 0,0 1 0,0-1 0,0 0 0,0 0 0,0 1 0,1-1 0,-1 0 1,1-6-1,0-13-3775</inkml:trace>
  <inkml:trace contextRef="#ctx0" brushRef="#br0" timeOffset="55783.49">13516 4267 608,'0'0'7497,"3"7"-7131,-1-1-311,33 73 937,-31-71-921,0 0 1,1 0 0,0-1 0,1 0 0,-1 0 0,1 0 0,1-1 0,8 8 0,-14-13-72,0-1 0,0 1 0,0 0 0,0-1 0,1 1 0,-1 0 0,0-1 1,0 0-1,0 1 0,0-1 0,1 0 0,-1 1 0,0-1 0,2 0 0,-3 0 1,1 0-1,-1 0 0,1 0 1,-1-1-1,0 1 0,1 0 1,-1 0-1,1-1 1,-1 1-1,1 0 0,-1 0 1,0-1-1,1 1 0,-1 0 1,0-1-1,1 1 0,-1-1 1,0 1-1,0 0 0,1-1 1,-1 1-1,0-1 0,0 1 1,1-1-1,0-4 10,-1 0 1,1 1-1,-1-1 0,1 0 1,-2-8-1,1 1 30,0 0 40,-2-39 36,2 47-70,-1 0-1,1 1 1,-1-1 0,0 0-1,0 1 1,-1-1 0,1 1 0,-1-1-1,1 1 1,-5-6 0,4 24 130,4-5-197,0 0 0,1 0 1,0 0-1,1-1 0,0 0 0,0 1 1,1-1-1,0-1 0,1 1 0,0-1 1,0 0-1,0 0 0,1-1 0,1 0 1,-1 0-1,1 0 0,9 5 0,-16-12 16,0 1-1,-1-1 1,1 0-1,0 1 1,0-1-1,0 0 1,0 0-1,0 1 1,0-1 0,-1 0-1,1 0 1,0 0-1,0 0 1,0 0-1,0 0 1,0-1-1,0 1 1,0 0-1,-1 0 1,1-1-1,0 1 1,0 0-1,0-1 1,0 1-1,-1-1 1,1 1-1,0-1 1,-1 1-1,1-1 1,0 0 0,-1 1-1,1-1 1,-1 0-1,1 0 1,-1 1-1,1-1 1,-1 0-1,1 0 1,-1 0-1,0 1 1,1-1-1,-1-2 1,2-4-17,0-1 1,0 0 0,1-16-1,-2 12-116,6-31-3309</inkml:trace>
  <inkml:trace contextRef="#ctx0" brushRef="#br0" timeOffset="56195.44">13885 4221 6563,'0'0'3586,"14"111"-3282,-8-80 16,1-7-304,-2-7-16,0-2-608,1-10-625</inkml:trace>
  <inkml:trace contextRef="#ctx0" brushRef="#br0" timeOffset="56665.85">13878 3981 9540,'0'0'689,"5"45"-3555,6-14-1744</inkml:trace>
  <inkml:trace contextRef="#ctx0" brushRef="#br0" timeOffset="57083.67">14107 3896 6067,'0'0'5090,"-4"50"-4562,13 11 97,4 11-129,1 7-320,0 0-128,2-7-48,4-10-272,3-18-881,4-12 321,-1-15-1185,-1-17-880</inkml:trace>
  <inkml:trace contextRef="#ctx0" brushRef="#br0" timeOffset="57084.67">14050 4086 10085,'0'0'544,"96"-3"-544,-66 3-560,1 0-1473,-5 0-2914</inkml:trace>
  <inkml:trace contextRef="#ctx0" brushRef="#br0" timeOffset="57514.13">14530 4246 6067,'0'0'3433,"-16"-4"-2963,-52-12 66,67 15-512,0 1-1,-1-1 1,1 1-1,-1 0 1,1 0 0,-1 0-1,1 0 1,-1 0-1,1 0 1,0 0-1,-1 1 1,1-1 0,-1 0-1,1 1 1,0-1-1,-1 1 1,1-1-1,0 1 1,-1 0 0,1 0-1,0-1 1,0 1-1,0 0 1,0 0-1,0 0 1,0 0 0,0 0-1,0 1 1,0-1-1,0 0 1,-1 3-1,1 0-10,0 0-1,-1 1 1,1-1-1,1 0 1,-1 1-1,1-1 0,0 5 1,0-5 24,-1 3-27,1 0 0,0 1-1,1-1 1,-1 0-1,2 0 1,-1 0 0,1 0-1,4 13 1,-3-16-17,-1 0 0,0 0 0,1 0 0,0 0 0,0-1 0,0 1 0,1-1 0,-1 0 0,1 0 0,0 0 0,-1 0 0,1-1 0,0 1 0,8 2 0,2 0-547,1-1 1,0 0 0,0-1 0,0-1 0,1 0 0,-1-1 0,1-1-1,25-2 1,-3-1-4182</inkml:trace>
  <inkml:trace contextRef="#ctx0" brushRef="#br0" timeOffset="58243">14630 3745 2977,'0'0'7636,"-1"7"-7287,0 21-20,1-1 0,2 1 0,5 34 0,24 91 85,-21-102-410,-5-29-13,24 96-537,-25-106 376,0 0 0,1-1 0,0 1 0,0-1 0,2 0 0,-1-1 0,13 15 0,-19-24 169,0-1 0,0 0 0,0 0 1,1 1-1,-1-1 0,0 0 0,0 1 0,0-1 0,1 0 1,-1 0-1,0 1 0,0-1 0,1 0 0,-1 0 0,0 0 0,1 0 1,-1 1-1,0-1 0,1 0 0,-1 0 0,0 0 0,1 0 1,-1 0-1,0 0 0,1 0 0,-1 0 0,0 0 0,1 0 1,-1 0-1,0 0 0,1 0 0,-1 0 0,0 0 0,1 0 1,-1 0-1,4-13 417,-7-16 169,-13-5-53,13 30-441,1 0 0,-1 0 0,1 0 0,0-1 0,1 1 0,-3-7-1,4 9-86,0 0-1,0 0 0,0 0 0,0 0 0,0 0 0,1 0 0,-1-1 0,0 1 0,1 0 0,0 0 1,-1 1-1,1-1 0,0 0 0,0 0 0,0 0 0,0 0 0,1 1 0,2-4 0,0-1-4,1 1 0,-1 0 0,2 0 0,-1 0 0,0 0 0,9-4-1,-13 8 4,0 0 0,1 1-1,-1-1 1,1 0 0,-1 1-1,1 0 1,0-1 0,-1 1-1,1 0 1,-1 0 0,1 0-1,-1 0 1,1 0-1,0 0 1,-1 0 0,1 0-1,-1 1 1,1-1 0,0 1-1,-1-1 1,0 1 0,1-1-1,-1 1 1,1 0 0,-1 0-1,0 0 1,1 0-1,-1 0 1,0 0 0,0 0-1,0 0 1,0 0 0,1 2-1,21 24-4,-2 2 0,0 0 0,-2 1-1,21 45 1,-39-71-497,1 1 0,-1-1 1,0 0-1,0 1 0,0-1 0,-1 1 0,1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3:25.223"/>
    </inkml:context>
    <inkml:brush xml:id="br0">
      <inkml:brushProperty name="width" value="0.05" units="cm"/>
      <inkml:brushProperty name="height" value="0.05" units="cm"/>
      <inkml:brushProperty name="color" value="#FFC114"/>
    </inkml:brush>
  </inkml:definitions>
  <inkml:trace contextRef="#ctx0" brushRef="#br0">3280 2328 3778,'0'0'2393,"-3"19"-1828,2-11-476,-4 35 430,0 47-1,5-76-460,0-1 0,1 1 0,0-1 0,1 0 0,1 1 0,0-1-1,1 0 1,1 0 0,6 13 0,-10-24-50,0-21 675,-3-8-434,-2-1-1,0 1 0,-15-48 1,-6-38 254,22 39 164,14 76-971,8 10 330,0 2 0,0 0 1,-1 0-1,17 20 0,-3-4 37,139 118-479,-165-142 407,0 0 1,0 0-1,-1 1 0,8 10 0,-13-15 9,1-1 1,0 1-1,0-1 1,-1 1-1,1-1 0,-1 1 1,1-1-1,-1 1 1,1 0-1,-1-1 0,0 1 1,0 0-1,0 2 1,0-4 5,-1 1 0,1 0 1,0 0-1,-1 0 1,1 0-1,-1-1 0,1 1 1,-1 0-1,1 0 0,-1-1 1,0 1-1,1-1 0,-1 1 1,0 0-1,0-1 1,1 1-1,-1-1 0,0 1 1,0-1-1,0 0 0,1 1 1,-1-1-1,0 0 1,0 0-1,0 0 0,-1 1 1,-20 2 18,0-1 0,0-1 1,0 0-1,0-2 0,0-1 1,0 0-1,0-2 0,0 0 1,-31-12-1,21 0-3090,25 10-2226</inkml:trace>
  <inkml:trace contextRef="#ctx0" brushRef="#br0" timeOffset="558.93">3761 2337 5731,'0'0'3775,"-12"14"-3444,-37 48-174,47-59-165,0 1 1,0 0-1,0 0 0,1 0 1,-1 0-1,1 0 0,0 1 1,0-1-1,0 0 1,1 1-1,0-1 0,0 0 1,0 1-1,0-1 0,0 0 1,1 1-1,0-1 0,0 0 1,0 0-1,1 1 1,-1-1-1,1 0 0,0 0 1,0-1-1,0 1 0,1 0 1,-1-1-1,5 5 0,-2-5-59,0 0 0,0-1 0,0 1-1,1-1 1,-1 0 0,1-1-1,-1 1 1,1-1 0,0 0-1,-1 0 1,1-1 0,0 0-1,11-1 1,-12 1 20,0 0 1,1-1-1,-1 0 0,0 0 1,0 0-1,0 0 1,0-1-1,0 0 0,0 0 1,-1-1-1,1 1 0,-1-1 1,1 0-1,-1 0 0,6-6 1,-8 7 84,0-1 0,-1 0 0,1 1 0,-1-1 0,1 0 0,-1 0 0,0 0 0,0 0 0,-1 0 0,1-1 1,0 1-1,-1 0 0,0 0 0,0 0 0,0 0 0,0-1 0,0 1 0,-1 0 0,0 0 0,1 0 0,-3-4 0,1 1 76,0 1 0,0 0 0,-1-1 0,0 1 0,0 0 0,0 0 0,-1 1 0,0-1 0,0 1 0,-6-6 0,3 4 74,0 1 0,0 0 0,-1 1 0,0 0 0,0 0 1,0 0-1,0 1 0,-1 0 0,1 1 0,-14-3 0,19 5-248,0-1 0,-1 1 0,1 0 0,0 0 0,0 0 1,0 0-1,0 0 0,0 1 0,0 0 0,0-1 0,0 1 1,0 0-1,0 0 0,0 1 0,1-1 0,-1 0 0,0 1 0,1 0 1,-1 0-1,1 0 0,-1 0 0,1 0 0,0 0 0,0 0 0,0 1 1,0-1-1,1 1 0,-1 0 0,1-1 0,-1 1 0,1 0 1,-2 5-1,-2 18-1554,4-1-910</inkml:trace>
  <inkml:trace contextRef="#ctx0" brushRef="#br0" timeOffset="1216.01">3986 2325 3458,'0'0'3033,"2"14"-2297,-2-13-723,1 12 64,1 0 0,0 0 0,1 0 0,1 0 1,0 0-1,0-1 0,12 23 0,-12-30-69,33 48 89,-35-50-124,0 0 1,1 0 0,0-1-1,-1 1 1,1-1-1,0 0 1,0 1 0,0-1-1,0-1 1,1 1 0,-1 0-1,0-1 1,1 0-1,6 2 1,-8-3 38,-1-1 0,0 1 1,1-1-1,-1 1 0,0-1 0,0 0 0,0 1 1,0-1-1,0 0 0,0 0 0,0 0 0,0 0 1,0 0-1,0 0 0,0 0 0,0 0 0,-1 0 0,1 0 1,0 0-1,-1 0 0,1-1 0,-1 1 0,1 0 1,-1-1-1,0 1 0,1 0 0,-1-1 0,0 1 0,0 0 1,0-2-1,5-47 410,-5 47-389,1-62 2098,1 72-2159,-1 0 0,2 0 1,-1-1-1,1 1 0,0-1 0,0 1 0,1-1 1,0 0-1,0 0 0,9 9 0,-10-12 13,1 1-1,0-1 1,-1 1-1,1-1 1,0 0-1,1 0 1,-1-1 0,0 0-1,1 1 1,-1-1-1,1-1 1,0 1 0,0-1-1,0 0 1,0 0-1,7 1 1,-10-3 23,-1 1 0,1-1 0,-1 1 0,1-1 1,-1 1-1,0-1 0,1 0 0,-1 0 0,0 0 0,0 0 0,1 0 0,-1 0 1,0 0-1,0 0 0,0 0 0,0-1 0,0 1 0,-1 0 0,1-1 0,0 1 1,-1 0-1,1-1 0,0-2 0,14-42 359,-12 33-254,29-103 895,-28 173-2416,-4-28-158,0-3-1006</inkml:trace>
  <inkml:trace contextRef="#ctx0" brushRef="#br0" timeOffset="-20562.76">79 334 4978,'0'0'1121,"0"112"-817,0-60 864,0 5-431,0 3-257,0-6-208,0-6-176,0-11-64,0-13-32,0-9-400,0-10-769</inkml:trace>
  <inkml:trace contextRef="#ctx0" brushRef="#br0" timeOffset="-19614.47">0 285 64,'0'0'5880,"3"-1"-5210,34-8 219,-25 6-805,0 0-1,0 1 1,0 0-1,14-1 1,-21 3-52,0 0-1,0-1 1,0 2 0,0-1-1,0 0 1,-1 1 0,1 0 0,0 0-1,0 1 1,-1-1 0,1 1-1,0 0 1,-1 0 0,0 1 0,0-1-1,1 1 1,-1 0 0,-1 0-1,1 0 1,0 1 0,-1-1 0,0 1-1,0 0 1,0 0 0,5 8-1,-2-2 178,0 1 0,8 21 0,-12-28-146,-1 0 0,0 0 0,0 0 1,0 0-1,0 0 0,-1 0 0,0 0 1,0 0-1,0 0 0,0 0 0,0 0 1,-2 7-1,1-10-27,0 1 0,-1-1 0,1 1 0,0-1 0,0 0 0,0 0 0,-1 0 0,1 0 0,-1 0 0,1 0 0,-1 0 0,1 0 0,-1 0 0,1-1 0,-1 1 0,-3 0 0,-29 5 694,33-6-693,30 28-1497,33 35 1320,-56-57 150,-1 2 0,1-1 0,-1 1 0,-1-1 0,1 1 0,-2 0 0,5 12 0,-6-15 40,-1 0-1,0-1 1,-1 1 0,1 0 0,-1 0 0,0-1 0,0 1 0,0 0 0,-1 0 0,0-1 0,0 1 0,0 0-1,0-1 1,-1 1 0,1-1 0,-1 0 0,0 1 0,-1-1 0,1 0 0,-1 0 0,0 0 0,0-1 0,0 1-1,0-1 1,-1 1 0,1-1 0,-1 0 0,-6 4 0,1-2-75,0 1 0,-1-1 1,0 0-1,0-1 0,0 0 0,0-1 0,-1 0 1,1-1-1,-1 0 0,0 0 0,-14-1 0,24-1 15,-7 0-176,0 0 0,1 0 0,-1-1-1,1 0 1,-14-3 0,19 3 14,0 0 0,0 0 0,0 0 1,0 0-1,0 0 0,0-1 0,0 1 0,1 0 0,-1-1 0,1 0 1,-1 1-1,1-1 0,-1 0 0,1 0 0,0 0 0,0 1 0,0-1 1,0-1-1,0 1 0,1 0 0,-1 0 0,0 0 0,1 0 0,-1-3 1,0-22-4327</inkml:trace>
  <inkml:trace contextRef="#ctx0" brushRef="#br0" timeOffset="-18702.51">446 504 1809,'0'0'5274,"-3"9"-4705,-3 20-111,1 1 1,2-1 0,0 1 0,2 0 0,3 29 0,-1-54-463,1 0 0,-1-1 0,1 1 0,0-1 0,0 1 0,0-1 0,1 0 0,0 0 0,-1 0 0,1 0 0,1 0 0,-1-1 0,1 0 0,-1 1 0,1-1 0,0 0 0,0-1 0,0 1 0,0-1 0,8 3 0,-7-2-82,1 0-1,0-1 1,0 0 0,0 0 0,0 0-1,0-1 1,1 0 0,-1 0-1,0-1 1,1 0 0,-1 0-1,0 0 1,0-1 0,1 0-1,9-3 1,-13 3 49,-1-1 0,1 1 0,-1-1 0,0 0-1,1 0 1,-1 0 0,0 0 0,0 0 0,0-1 0,0 1 0,-1-1 0,1 1-1,-1-1 1,1 0 0,-1 1 0,0-1 0,0 0 0,0 0 0,0 0-1,-1 0 1,1-6 0,1-8 6,-1-1-1,-1-27 1,0 24 8,-5-5 1087,2 28-486,4 14-496,3 1-35,0 0-1,10 23 1,-8-22-317,8 35 0,-8-40-3401</inkml:trace>
  <inkml:trace contextRef="#ctx0" brushRef="#br0" timeOffset="-18145.15">681 53 3794,'0'0'1104,"3"15"342,63 311 3086,11 14-3560,-75-328-1037,-1-8-74,-1-1 1,1 0 0,0 1-1,0-1 1,0 0 0,0 1-1,1-1 1,-1 0 0,4 4-1,-3-5-1773</inkml:trace>
  <inkml:trace contextRef="#ctx0" brushRef="#br0" timeOffset="-17727.06">650 281 3602,'0'0'5186,"96"-2"-4594,-64 7-111,0 0-369,-1-2-112,-5-3-961,-3 0-1488</inkml:trace>
  <inkml:trace contextRef="#ctx0" brushRef="#br0" timeOffset="-17310.88">938 0 5122,'0'0'1345,"9"101"-241,-2-48 113,0 8-513,2 7-31,-2 1-241,0-4-80,-2-5-176,4-9-64,2-4-80,0-9-32,-1-9-64,3-5-272,-1-8-464,1-6-609,-2-6-896,-4-4-2625</inkml:trace>
  <inkml:trace contextRef="#ctx0" brushRef="#br0" timeOffset="-16890.13">897 165 672,'0'0'9397,"92"-2"-8757,-52 5-592,-1 2-48,-2-3-704,-6-2-1377,-10 0-4931</inkml:trace>
  <inkml:trace contextRef="#ctx0" brushRef="#br0" timeOffset="-16440.52">1364 559 4674,'0'0'3612,"-17"6"-2771,-51 24-126,65-28-676,0 0-1,0 0 1,0 0 0,1 0 0,-1 1-1,1-1 1,0 1 0,-1-1-1,1 1 1,0 0 0,1 0 0,-1 0-1,0 0 1,1 0 0,0 1 0,0-1-1,0 0 1,0 0 0,0 1 0,1-1-1,-1 1 1,1-1 0,0 1 0,0-1-1,0 1 1,2 5 0,-2 1 67,0-5-103,0 0 0,0 0 0,0 0 0,1 0-1,0-1 1,0 1 0,0 0 0,0-1 0,1 1 0,4 8-1,-4-11-43,0 1-1,0-1 1,0 1-1,1-1 0,-1 0 1,1 0-1,0 0 1,-1 0-1,1 0 0,0-1 1,0 1-1,0-1 1,0 0-1,0 0 0,1 0 1,-1 0-1,4 0 1,4 1-150,0 0 0,1-1 0,-1 0 1,0-1-1,0 0 0,13-2 0,-22 2 157,1-1 0,0 1 0,-1-1-1,1 1 1,0-1 0,-1 0 0,1 0 0,-1 0-1,0 0 1,1-1 0,-1 1 0,0-1 0,1 1-1,-1-1 1,0 0 0,0 0 0,-1 0 0,1 0-1,0 0 1,-1 0 0,1 0 0,-1-1 0,0 1-1,1 0 1,-1-1 0,0 1 0,-1-1 0,1 0-1,0 1 1,0-5 0,0-1 184,-1 0-1,0 0 1,0 1-1,-1-1 1,0 0 0,0 1-1,0-1 1,-1 1-1,0-1 1,-1 1 0,0 0-1,0 0 1,0 0 0,-1 0-1,0 0 1,-1 1-1,1 0 1,-1 0 0,0 0-1,-1 1 1,1-1-1,-1 1 1,0 0 0,-12-6-1,16 9-101,-1 1-1,0 0 1,1 0-1,-1 0 1,0 0-1,0 0 1,0 1-1,0-1 1,0 1-1,0 0 1,0-1-1,0 1 1,0 1-1,0-1 1,0 0-1,0 1 1,0 0 0,0 0-1,1-1 1,-1 2-1,0-1 1,0 0-1,1 0 1,-1 1-1,1 0 1,-1-1-1,1 1 1,0 0-1,-1 0 1,-2 4-1,1-1-349,0 0-1,1 0 0,-1 0 1,1 1-1,0-1 0,1 1 1,0-1-1,-1 1 1,2 0-1,-1 0 0,1 0 1,0 0-1,-1 12 0,2 5-2647</inkml:trace>
  <inkml:trace contextRef="#ctx0" brushRef="#br0" timeOffset="-15761.64">1649 488 224,'0'0'7817,"-2"4"-7278,-2 13-364,1 0 0,0 0 0,1 0-1,1 0 1,1 0 0,3 32 0,-2 2-118,-1-37-80,-1 29 59,1-41-53,0-1-1,0 0 1,0 0-1,0 1 1,1-1-1,-1 0 1,0 1-1,0-1 1,1 0-1,-1 0 1,1 0-1,0 1 0,-1-1 1,1 0-1,0 0 1,-1 0-1,1 0 1,0 0-1,0 0 1,0 0-1,0 0 1,0-1-1,0 1 1,1 1-1,-1-2 9,-1 0-1,0 0 1,1 0-1,-1 0 1,0 0-1,1 0 1,-1 0 0,0 0-1,0 0 1,1 0-1,-1 0 1,0-1-1,1 1 1,-1 0-1,0 0 1,1 0-1,-1 0 1,0 0-1,1-1 1,-1 1-1,0 0 1,0 0-1,1-1 1,-1 1-1,0 0 1,0 0 0,0-1-1,1 1 1,-1 0-1,0 0 1,0-1-1,0 1 1,0 0-1,0-1 1,0 1-1,1-1 1,2-14 164,-3 12-154,2-11 76,2-10 16,10-37-1,-13 56-95,1 0 0,0-1 1,0 1-1,0 0 0,1 0 0,0 1 1,0-1-1,0 0 0,0 1 1,1 0-1,0 0 0,0 0 0,4-3 1,-2 4-15,1 1 0,-1 0 0,0 0 1,1 0-1,0 1 0,-1 0 1,1 1-1,-1-1 0,1 1 0,0 1 1,0-1-1,-1 1 0,1 0 0,-1 0 1,1 1-1,-1 0 0,0 0 0,1 1 1,-1 0-1,0 0 0,7 5 0,-9-4-2,-1 0 0,0 0 0,1 0 0,-1 0-1,-1 1 1,1-1 0,-1 1 0,1 0-1,-2 0 1,1 0 0,0 0 0,-1 0 0,0 0-1,1 9 1,-1-3 44,0 1-1,-1 0 1,-1-1-1,0 1 1,-3 17-1,4-27-149,-1-1 1,1 1-1,0-1 0,-1 1 0,1 0 1,-1-1-1,0 1 0,0-1 0,0 1 0,1-1 1,-1 0-1,0 1 0,-1-1 0,1 0 1,0 0-1,-2 1 0,-2 0-4565</inkml:trace>
  <inkml:trace contextRef="#ctx0" brushRef="#br0" timeOffset="-13534.09">2813 390 2369,'0'0'3866,"0"15"-3295,0 122 1222,0-112-1505,-1-8-66,1-1 0,4 24 1,-3-33-185,1-1 0,-1 0 1,1 0-1,1 0 1,-1 0-1,1 0 1,0 0-1,1-1 0,5 9 1,0-3-25,39 46 139,-44-53-142,1 1-1,0-1 1,0 0 0,0 0 0,0 0 0,0-1-1,1 0 1,0 0 0,6 2 0,-10-4-10,-1-1 0,1 0 0,0 0 1,0 0-1,0 0 0,-1 0 0,1 0 0,0 0 1,0 0-1,0-1 0,-1 1 0,1-1 0,0 0 1,-1 1-1,1-1 0,0 0 0,-1 0 0,1 0 1,-1 0-1,1 0 0,-1 0 0,1 0 1,-1-1-1,0 1 0,0 0 0,0-1 0,0 1 1,0-1-1,2-2 0,3-7 15,-1 0 0,0 0 1,5-17-1,-4 12 0,2-10 104,-2 1 0,0-1 0,-1-1 0,-2 1 0,-1 0 0,-2-48 0,0 63 5,-2 0 0,1 0-1,-2 0 1,1 0 0,-1 0-1,-5-11 1,6 23-624,0 6-125,0 9-684,2 8-1592,0 1-2291</inkml:trace>
  <inkml:trace contextRef="#ctx0" brushRef="#br0" timeOffset="-13019.48">3225 352 3121,'0'0'6756,"7"117"-5636,-4-68-448,1 0-336,-1-5-111,1-3-209,-2-9-16,3-7-64,-3-7-449,0-5-703,-2-5-785,0-3-1217</inkml:trace>
  <inkml:trace contextRef="#ctx0" brushRef="#br0" timeOffset="-12083.63">3162 376 4514,'0'0'2937,"0"-20"-1667,1 14-1209,2 1-1,-1 0 0,0-1 0,1 1 1,0 0-1,1 0 0,-1 1 0,1-1 1,0 1-1,0 0 0,5-5 1,-7 8-48,0 0 1,0-1 0,0 1-1,1 0 1,-1 0 0,0 1 0,1-1-1,-1 0 1,1 1 0,-1-1-1,1 1 1,-1 0 0,1 0 0,-1 0-1,1 0 1,-1 0 0,1 1-1,-1-1 1,1 1 0,-1-1 0,0 1-1,1 0 1,-1 0 0,0 0-1,0 0 1,1 1 0,2 2-1,20 12 67,30 27 0,-48-37-68,1 1 0,-1 0 0,-1 1 0,1 0 0,-1 0 0,-1 0 1,9 16-1,-12-21 54,-1-1-1,0 1 1,0-1 0,0 1 0,0-1 0,0 1 0,-1 0 0,1 0 0,-1-1 0,0 1 0,1 0-1,-1 0 1,-1-1 0,1 1 0,0 0 0,-1 0 0,1-1 0,-1 1 0,0 0 0,0-1 0,0 1 0,0 0-1,0-1 1,-1 0 0,1 1 0,-1-1 0,1 0 0,-1 0 0,0 0 0,0 0 0,0 0 0,0 0-1,0 0 1,-1-1 0,-3 3 0,-2 0-22,-1 0 0,0-1-1,0 0 1,0 0 0,0-1-1,0-1 1,0 1 0,-1-1-1,-12-1 1,21 0-233,-1 0 0,1 0 0,0 0 0,-1 0 0,1 0 0,0-1 0,-1 1 0,1 0 0,0-1 0,0 1 0,-1-1 0,1 1 0,0-1 0,0 0 1,0 0-1,0 1 0,0-1 0,0 0 0,0 0 0,0 0 0,0 0 0,0 0 0,0 0 0,1 0 0,-1 0 0,0-1 0,1 1 0,-1-1 0,-4-10-6201</inkml:trace>
  <inkml:trace contextRef="#ctx0" brushRef="#br0" timeOffset="-10797.48">382 1356 6195,'0'0'672,"10"128"929,-10-69 192,0-7-593,0-11-367,0-8-161,0-8-160,-1-1-144,-1-3-272,2 0-96,0-3-32,0-6-256,0-2-400,0-8-497,12-31-6834</inkml:trace>
  <inkml:trace contextRef="#ctx0" brushRef="#br0" timeOffset="-10082.98">273 1268 1985,'0'0'4701,"10"-8"-4194,-1 0-409,1 2 1,-1-1 0,1 1-1,0 0 1,1 1 0,-1 1 0,1-1-1,0 2 1,0-1 0,0 1-1,17-1 1,-22 3-59,0 1 1,0 0-1,0 1 0,0-1 1,0 1-1,0 1 0,0-1 1,0 1-1,-1 0 0,9 4 0,-11-5 11,0 1-1,-1 0 0,1 0 1,-1 1-1,1-1 0,-1 0 1,0 1-1,0-1 0,0 1 1,0 0-1,0 0 0,-1 0 0,1 0 1,-1 0-1,0 0 0,0 0 1,0 0-1,0 0 0,-1 1 1,1-1-1,-1 4 0,1-1-7,0-1-1,-1 1 1,0 0 0,-1 0-1,1 0 1,-1 0-1,0-1 1,-1 1-1,1 0 1,-1-1 0,0 1-1,0-1 1,-1 0-1,0 1 1,0-1-1,0 0 1,0-1 0,-1 1-1,0-1 1,0 1-1,0-1 1,0 0 0,-1-1-1,-6 5 1,4-3 45,7-5-92,0 0 0,0 0 1,0 0-1,0 0 0,1 0 0,-1 0 1,0 0-1,0 0 0,0 0 0,0 0 1,0 0-1,0 0 0,0 0 0,0 1 1,0-1-1,0 0 0,0 0 0,0 0 1,0 0-1,0 0 0,0 0 0,0 0 0,0 0 1,0 0-1,0 0 0,12-1-10,-2 1-5,-1 0 1,1 0-1,0 1 1,-1 0-1,1 1 1,-1 0-1,1 0 1,-1 1-1,0 0 1,0 1 0,0 0-1,9 5 1,-4-1 17,-1 1 0,0 1 0,14 12 0,-24-19 24,0 0 0,0 0 1,0 0-1,0 1 0,-1-1 0,1 1 0,-1 0 0,0 0 0,0 0 0,-1 0 0,1 0 1,-1 0-1,0 0 0,0 0 0,0 1 0,0 6 0,0-8 6,-1 0 0,0 0-1,0-1 1,0 1 0,0 0-1,0 0 1,-1-1 0,1 1 0,-1 0-1,0-1 1,0 1 0,0-1-1,0 1 1,0-1 0,0 1 0,-1-1-1,1 1 1,-1-1 0,0 0-1,0 0 1,0 0 0,0 0 0,0 0-1,0-1 1,0 1 0,0-1-1,-1 1 1,1-1 0,-1 0 0,1 1-1,-1-2 1,1 1 0,-6 1 0,-18 5-257,0-2 0,0 0 0,0-2 0,-1-1 1,1-1-1,-1-2 0,-27-3 0,29-1-2029,6-2-1451</inkml:trace>
  <inkml:trace contextRef="#ctx0" brushRef="#br0" timeOffset="-9490.93">925 1450 4034,'0'0'1449,"-4"15"-110,-3 7-709,2 0 0,-6 43 0,10-56-503,0 0 1,1 1-1,0-1 1,1 0 0,0 0-1,0 0 1,1 0-1,0-1 1,0 1-1,1 0 1,0-1 0,7 12-1,-7-14-134,1 0 0,0 0 0,1-1 0,-1 0 0,1 0 0,0 0 1,0-1-1,1 1 0,-1-1 0,1-1 0,0 1 0,0-1 0,0 0 0,1 0 0,-1-1 0,0 1 0,1-1 0,0-1 0,0 0 0,-1 1 0,1-2 0,0 1 1,0-1-1,13-2 0,-17 2 2,0-1 1,0 0 0,-1-1 0,1 1 0,0 0 0,-1-1-1,1 0 1,-1 1 0,1-1 0,-1 0 0,0 0 0,0-1-1,0 1 1,0 0 0,0-1 0,0 1 0,-1-1 0,1 1-1,-1-1 1,0 0 0,0 0 0,1-3 0,3-7-20,-1 0 0,-1 0 0,3-22 0,-6 28 32,3-15 280,0-37 0,-3 54-250,0 1-1,0 0 0,0-1 1,-1 1-1,0 0 0,0 0 1,0 0-1,0-1 0,-1 1 1,1 0-1,-1 1 0,0-1 0,0 0 1,-1 0-1,-4-5 0,5 8 65,2 1-188,1 30-1554,0-26 1085,0 1 0,0 0 0,1 0 0,0-1 0,0 1 0,4 5 0,3 6-3745</inkml:trace>
  <inkml:trace contextRef="#ctx0" brushRef="#br0" timeOffset="-9074.03">1245 1131 4610,'0'0'4021,"3"15"-3032,49 305 1613,-50-303-2570,0 3-91,0 1 0,1-1 0,1 0-1,1 0 1,15 37 0,-6-39-1065,0-15-2739,-8-6-296</inkml:trace>
  <inkml:trace contextRef="#ctx0" brushRef="#br0" timeOffset="-8636.26">1151 1302 6531,'0'0'3458,"105"-17"-2770,-71 15-400,-2 2-288,0 0-672,-4-3-1233,-8-2-3362</inkml:trace>
  <inkml:trace contextRef="#ctx0" brushRef="#br0" timeOffset="-8233.89">1506 1072 6963,'0'0'3266,"11"113"-2418,-6-48-64,4 11-191,-2 2-353,-1-1-128,1-6-48,0-13-64,2-13-96,2-13-64,3-13-368,0-9-673,2-10-976,-3 0-2049</inkml:trace>
  <inkml:trace contextRef="#ctx0" brushRef="#br0" timeOffset="-8232.89">1428 1350 8292,'0'0'4194,"102"-19"-4194,-72 19-256,4-4-769,0 0-1504,-1-1-3250</inkml:trace>
  <inkml:trace contextRef="#ctx0" brushRef="#br0" timeOffset="-7321.46">1808 1483 5507,'0'0'3529,"-12"17"-2913,-33 55-87,42-67-495,1-1 0,0 1 1,0 0-1,0 0 1,1 1-1,-1-1 1,1 0-1,0 0 0,1 1 1,-1-1-1,1 0 1,0 1-1,1-1 0,-1 0 1,1 1-1,2 5 1,-2-5-23,0-2-25,0 0 1,0 0-1,1 0 0,0 0 0,-1-1 0,1 1 0,1 0 0,-1-1 1,0 1-1,1-1 0,0 0 0,0 1 0,0-2 0,0 1 0,0 0 0,1-1 1,-1 1-1,1-1 0,0 0 0,-1 0 0,1 0 0,5 1 0,-1 0-91,2-1 0,-1 1 0,0-1 0,0-1 0,1 0 0,-1 0 0,0-1 0,19-2 0,-25 1 99,-1 0 0,1 0 0,0 0 0,-1 0 0,1 0 0,-1 0 0,0-1 0,1 1 0,-1-1 0,0 0 0,0 0 0,0 0 0,0 0 0,0 0 0,-1 0 0,1 0 0,-1-1 0,1 1 0,-1 0 0,0-1 0,0 1 0,0-1 0,0 0 0,0 1 0,0-1 0,-1 0 0,0 0 0,1 1 1,-1-4-1,1-3 15,-1 1 0,1-1 1,-2 1-1,1-1 0,-1 1 1,0-1-1,-1 1 0,-4-12 1,4 15 155,0 0 0,-1 0 1,1 0-1,-1 0 0,-1 1 1,1-1-1,-1 1 0,1 0 1,-1 0-1,0 0 0,-1 1 1,1 0-1,-1-1 0,1 1 1,-1 1-1,0-1 0,0 1 1,0 0-1,-1 0 0,1 0 1,0 1-1,-1 0 0,1 0 1,-1 0-1,-9 0 0,15 3-164,-1-1-1,0 1 1,0-1-1,0 1 1,1-1-1,-1 1 1,1 0-1,-1-1 1,1 1-1,0 0 1,0 0-1,0-1 1,0 1-1,0 0 1,0-1-1,0 1 1,1 2-1,-1 0-14,0 1 17,-1 3-88,1-1 1,1 1-1,-1-1 1,1 1-1,0 0 1,4 10-1,-4-16 24,0 0 0,0 1-1,1-1 1,-1 0 0,1 0-1,-1-1 1,1 1-1,0 0 1,-1 0 0,1-1-1,0 1 1,0-1 0,0 1-1,0-1 1,0 0 0,1 0-1,-1 0 1,0 0 0,1 0-1,-1-1 1,0 1 0,1-1-1,-1 1 1,5-1 0,-2 1-42,0-1 1,0 1 0,0-1-1,0-1 1,0 1-1,0 0 1,1-1-1,-1 0 1,0-1 0,0 1-1,-1-1 1,1 0-1,0 0 1,-1 0 0,1 0-1,4-4 1,-3 1 72,-1 0 0,0 0 0,-1-1 1,1 0-1,-1 1 0,0-2 0,0 1 0,-1 0 0,0-1 1,5-12-1,-7 16 29,4-10 12,0 0-1,1 0 1,9-15-1,-13 25-13,-1 0 0,1 1-1,0-1 1,0 1 0,0 0-1,0-1 1,1 1 0,-1 0-1,0 0 1,1 1-1,0-1 1,-1 0 0,1 1-1,0-1 1,0 1 0,0 0-1,0 0 1,0 0 0,0 1-1,0-1 1,4 0-1,-3 1-19,1 0 0,0 1 0,0-1 0,0 1 0,0 0-1,-1 0 1,1 0 0,0 1 0,-1-1 0,1 1 0,-1 0 0,0 1-1,0-1 1,1 1 0,-1 0 0,-1 0 0,1 0 0,0 0-1,-1 1 1,0-1 0,0 1 0,0 0 0,0 0 0,-1 0-1,1 0 1,-1 1 0,0-1 0,0 1 0,-1-1 0,1 1 0,-1 0-1,0 0 1,0-1 0,-1 1 0,1 5 0,-1 49 841,-2-77 508,0-33-1488,4 45 140,-1 1 0,1-1 0,0 1 0,0-1 0,0 1 0,1 0 0,0 0 0,0 0 0,0 0 0,1 0 0,5-5 0,-7 7 11,1 1-1,-1-1 0,1 1 1,0 0-1,-1 0 0,1 0 1,0 0-1,0 0 0,1 1 1,-1-1-1,0 1 1,0 0-1,1 0 0,-1 0 1,1 0-1,-1 1 0,0-1 1,1 1-1,-1 0 0,6 1 1,-7-1 7,0 1 0,0-1 0,-1 1 0,1 0 0,0-1 0,0 1 0,-1 0 0,1 0 0,0 0 0,-1 0 0,1 1 0,-1-1 0,0 0 0,1 1 0,-1-1 0,0 1 0,2 2 0,-1 0 47,1 1 0,-1 0 0,0-1 0,0 1 1,-1 0-1,2 7 0,0 7 289,-1 0 0,-1 30 0,-1-46-288,0 7-264</inkml:trace>
  <inkml:trace contextRef="#ctx0" brushRef="#br0" timeOffset="-6444.24">3164 1258 5683,'0'0'5437,"-17"10"-4749,-56 32-168,67-38-467,0 1 0,1-1 0,0 1 0,0 1-1,1-1 1,-1 1 0,1-1 0,0 1 0,1 0-1,-1 1 1,1-1 0,0 1 0,1-1 0,0 1-1,0 0 1,-1 7 0,0 5-19,1 0 0,1 0 0,1 0 0,3 21-1,-3-34-38,1 0 0,0-1-1,0 1 1,0 0-1,1-1 1,0 1 0,0-1-1,0 1 1,1-1-1,-1 0 1,1 0-1,1 0 1,-1-1 0,1 1-1,0-1 1,6 7-1,-3-6-40,-1-1-1,1 1 1,0-1 0,0-1-1,0 1 1,1-1-1,-1 0 1,1-1-1,0 0 1,0 0-1,8 1 1,-3-2 5,-1 0 1,1-1-1,-1 0 0,1 0 1,-1-2-1,1 1 1,-1-2-1,0 0 0,1 0 1,-1-1-1,-1-1 1,1 1-1,-1-2 0,0 0 1,15-10-1,-18 9 37,1-1 1,-2 1-1,1-1 0,-1-1 0,-1 1 1,1-1-1,-1-1 0,-1 1 0,0-1 0,0 0 1,-1 0-1,0 0 0,-1 0 0,0-1 1,-1 0-1,0 1 0,0-1 0,-1 0 0,-1 0 1,0 0-1,0 0 0,-1 0 0,-4-17 0,3 21 80,-1 0 0,0 0 0,0 0 0,-1 0 0,0 1-1,0 0 1,0-1 0,-1 1 0,0 1 0,0-1-1,0 1 1,-1 0 0,0 0 0,0 1 0,-13-8 0,10 7 72,0 1 0,0 0 0,0 0 0,-1 1 0,1 0 0,-1 0 1,1 1-1,-1 1 0,0 0 0,0 0 0,-18 1 0,22 2-167,-1-1 0,1 1 0,-1 0 0,1 1 0,0-1 0,0 1 0,0 1 0,0-1 0,0 1 0,1 0 0,0 0 0,-1 1 0,2-1 0,-1 1 0,0 0 0,1 0 0,-5 8 0,2-1-519,-1-1 0,2 1 0,-1 1-1,2-1 1,0 1 0,0 0 0,-4 21 0,5 0-3003,3-6-2275</inkml:trace>
  <inkml:trace contextRef="#ctx0" brushRef="#br0" timeOffset="-5910.51">3638 1197 6979,'0'0'3268,"0"14"-2539,-4 372 74,10-390-1275,7-20 618,13-35 1,-19 40-89,0 1 0,2 0 1,0 1-1,1 0 0,14-19 0,40-28-453,-26 28-2576,-24 22 391</inkml:trace>
  <inkml:trace contextRef="#ctx0" brushRef="#br0" timeOffset="-5495.58">3770 1335 7812,'0'0'5138,"57"105"-4482,-37-62-224,-3-3-432,1-6-272,0-5-960,-2-8-1009,-5-9-2369</inkml:trace>
  <inkml:trace contextRef="#ctx0" brushRef="#br0" timeOffset="-4655.97">583 2212 5314,'0'0'1009,"0"109"-177,-7-44 673,-7-6-320,-1-6-497,7-11-224,0-7-112,5-6-352,3-7 0,0-4-800,0-4-753,0-9-1344</inkml:trace>
  <inkml:trace contextRef="#ctx0" brushRef="#br0" timeOffset="-3994.01">453 2174 2753,'0'0'4573,"18"-10"-4069,59-33 38,-72 41-502,-1 0 1,1 0 0,0 0-1,0 1 1,0 0-1,0 0 1,0 0-1,0 1 1,0-1-1,0 1 1,9 1 0,3 0 51,-7 0-30,0 0 0,-1 0-1,1 1 1,-1 0 0,0 1 0,0 0 0,0 0 0,0 1 0,0 0 0,0 1 0,10 7 0,-16-10-30,-1-1 0,1 1-1,-1 0 1,1 0 0,-1 1 0,0-1 0,0 0 0,0 1 0,0-1 0,0 1 0,0 0 0,-1 0 0,1 0 0,-1-1 0,0 1 0,0 1 0,0-1 0,0 0 0,0 0 0,-1 0 0,1 0 0,-1 0 0,0 1 0,0-1 0,0 0 0,-1 0 0,1 0 0,-1 1 0,0-1 0,1 0 0,-1 0 0,-1 0 0,1 0 0,0 0 0,-1-1 0,0 1 0,-3 4 0,0 0 2,0 0 1,-1 0-1,0-1 0,0 0 1,0 0-1,-1-1 0,0 0 0,0 0 1,0 0-1,-1-1 0,0 0 1,0-1-1,-9 4 0,15-7 145,2 0-195,8 0-181,1 1 183,1 0 1,-1 0 0,0 1-1,1 0 1,-1 1 0,0 0 0,0 0-1,-1 1 1,1 0 0,-1 1 0,0 0-1,13 10 1,-16-11 21,0 0-1,0 0 1,0 1-1,-1-1 1,0 1-1,0 0 1,0 0-1,0 1 1,-1-1 0,0 1-1,0 0 1,0 0-1,-1 0 1,0 0-1,0 0 1,0 1 0,-1-1-1,0 0 1,0 12-1,-2-15 23,0 1 0,0-1-1,0 1 1,-1-1 0,1 1 0,-1-1-1,0 0 1,0 0 0,0 0 0,0 0 0,-1 0-1,1 0 1,-1-1 0,0 1 0,0-1-1,0 0 1,0 0 0,0 0 0,0 0-1,0 0 1,-1-1 0,1 1 0,-5 0-1,-8 5 5,-1-2-1,0 0 1,-27 4 0,15-6-354,-1 0 1,1-2-1,-30-3 1,27-6-1231,12-7-713</inkml:trace>
  <inkml:trace contextRef="#ctx0" brushRef="#br0" timeOffset="-3500.6">1063 2397 6787,'0'0'192,"-7"16"342,-2 0-358,5-9-97,1-1 0,0 1-1,0 0 1,0 0 0,1 1 0,0-1 0,0 1 0,1-1 0,0 1 0,0-1 0,1 9 0,0-5 54,0-1 1,1 1-1,0-1 0,1 1 1,0-1-1,1 0 0,0 0 0,7 16 1,-8-22-149,0 0 1,1-1 0,-1 1-1,1-1 1,-1 1-1,1-1 1,0 0-1,0 0 1,1 0 0,-1 0-1,1 0 1,-1-1-1,1 0 1,0 0-1,0 0 1,0 0 0,0 0-1,0-1 1,0 0-1,0 0 1,1 0 0,-1 0-1,8 0 1,-8-1 3,-1 0 1,1 0 0,0 0 0,-1-1-1,1 1 1,0-1 0,-1 0 0,1 0-1,-1 0 1,1 0 0,-1 0 0,1-1-1,-1 0 1,5-3 0,-4 2 20,-1-1 1,1 0 0,-1 0-1,1 0 1,-1-1-1,0 1 1,-1-1-1,1 0 1,2-8 0,2-6 32,0-1 0,-2 1 0,0-1 0,-2-1 0,0 1 0,-1-1 0,-1-36 0,-1 56-299,-2 15-2036,0 1-544</inkml:trace>
  <inkml:trace contextRef="#ctx0" brushRef="#br0" timeOffset="-3050.68">1347 2037 4674,'0'0'5280,"4"16"-4245,45 265 1062,-43-236-2061,10 64-21,-13-94-271,1-1 0,0 1-1,1 0 1,13 25 0,-3-22-1179,-15-18 1280,0 0 1,1 1 0,-1-1-1,0 0 1,1 0-1,-1 1 1,1-1 0,-1 0-1,1 0 1,-1 0-1,1 1 1,-1-1-1,1 0 1,-1 0 0,1 0-1,-1 0 1,1 0-1,-1 0 1,1 0-1,-1 0 1,1 0 0,-1 0-1,1 0 1,0-1-1</inkml:trace>
  <inkml:trace contextRef="#ctx0" brushRef="#br0" timeOffset="-2617.05">1257 2217 7587,'0'0'2978,"116"-6"-2498,-74 6-272,-1 0-208,-3 0-752,-6 0-1601,-11 3-3042</inkml:trace>
  <inkml:trace contextRef="#ctx0" brushRef="#br0" timeOffset="-2150.5">1675 2382 2977,'0'0'5782,"-3"0"-5379,-6 0-254,6 0 739,3-18-1632,-7-16-2546,-12-36-1,-2-6 2496,18 61 2389,0-1 1,1 1 0,0-18 1213,5 49-2213,23 97 1449,25 98-1874,-38-164-174,-7-22-36,1-1 1,1 0-1,21 44 1,-28-66-62,0-1 0,0 1 0,0 0 0,0-1 0,0 1 0,1-1 1,-1 1-1,1-1 0,-1 1 0,1-1 0,-1 0 0,1 0 0,0 0 0,0 0 1,-1 0-1,1 0 0,0 0 0,3 0 0,-4-1 9,1 0-1,-1 0 1,0 0 0,0 0-1,1-1 1,-1 1-1,0 0 1,0-1 0,0 1-1,0-1 1,1 1 0,-1-1-1,0 1 1,0-1 0,0 0-1,0 0 1,0 1-1,0-1 1,-1 0 0,1 0-1,0 0 1,0 0 0,-1 0-1,1 0 1,0 0 0,-1 0-1,1-1 1,-1 1 0,1-2-1,8-25-1854</inkml:trace>
  <inkml:trace contextRef="#ctx0" brushRef="#br0" timeOffset="-1730.29">1644 2289 8084,'0'0'4098,"97"-17"-4098,-72 17-225,0 0-831,-4 0-1185,-5-2-2689</inkml:trace>
  <inkml:trace contextRef="#ctx0" brushRef="#br0" timeOffset="-929.05">1993 2482 4994,'0'0'5595,"-16"8"-5083,-52 26-192,65-32-310,0 0-1,1 0 0,-1 0 1,0 1-1,1-1 1,0 1-1,0-1 1,-1 1-1,1 0 0,1 0 1,-1 0-1,0 0 1,1 0-1,-1 0 1,1 0-1,0 0 0,0 1 1,1-1-1,-1 0 1,0 1-1,1-1 0,0 1 1,0-1-1,0 1 1,0-1-1,2 6 1,-1 7-27,-2-14 4,2 1 0,-1 0 1,0-1-1,1 1 0,-1 0 0,1-1 1,0 1-1,0 0 0,0-1 1,0 1-1,0-1 0,0 0 1,1 1-1,-1-1 0,1 0 0,0 0 1,0 0-1,0 0 0,0 0 1,2 2-1,1-1-72,-1 0 0,1-1-1,0 1 1,0-1 0,0 0 0,0-1 0,0 1-1,1-1 1,9 1 0,-6-1-35,1 0-1,-1-1 1,0 0-1,0 0 1,1-1 0,-1-1-1,0 0 1,0 0-1,0 0 1,-1-1 0,1-1-1,9-4 1,-15 6 82,-1 1-1,1-1 1,-1 0 0,0 0 0,0 0 0,0 0 0,0 0-1,0 0 1,0-1 0,0 1 0,-1-1 0,1 1 0,-1-1-1,0 0 1,0 1 0,0-1 0,0 0 0,0 0 0,0 0-1,0-6 1,-2 5 51,1-1 0,-1 0 0,1 0 0,-2 0-1,1 1 1,0-1 0,-1 0 0,0 1 0,0 0-1,0-1 1,-6-7 0,3 4 176,-1 0 0,-1 0-1,0 1 1,0 0 0,0 0 0,-1 0-1,0 1 1,0 0 0,0 1 0,-1 0-1,0 0 1,-10-3 0,16 6-117,-1 1 1,0 0-1,0 0 1,1 0-1,-1 1 1,0-1-1,0 1 1,0 0-1,0 0 0,0 0 1,0 1-1,0-1 1,-6 3-1,9-2-71,-1 0-1,0 0 1,1 0 0,-1 1-1,1-1 1,-1 1-1,1 0 1,0-1 0,-1 1-1,1 0 1,0 0-1,0-1 1,0 1 0,1 0-1,-1 0 1,0 0-1,1 0 1,-1 0 0,1 0-1,0 0 1,-1 1-1,1-1 1,0 0 0,1 0-1,-1 3 1,0 0-21,0 0 1,0-1 0,1 1-1,-1 0 1,1 0 0,0-1-1,0 1 1,1 0 0,0-1-1,4 9 1,-4-10-31,0-1-1,0 1 1,0-1 0,1 1 0,-1-1-1,1 0 1,0 0 0,0 0 0,0 0-1,0 0 1,0-1 0,0 1 0,0-1-1,1 0 1,-1 0 0,6 1 0,-2 0-54,1-1 0,-1 0 0,1 0 0,0-1 0,-1 0 0,1 0 0,0-1 0,12-2 0,-15 2 85,0-1-1,-1 1 1,1-1-1,-1 0 1,0-1-1,1 1 1,-1-1 0,0 1-1,0-1 1,-1-1-1,1 1 1,-1 0-1,1-1 1,3-6-1,2-3 2,-1-1 0,-1 0 0,7-20 0,-9 21 2,1-1 0,0 1 0,15-22 0,-20 34 14,-1 1-1,1-1 0,0 0 0,0 0 1,0 0-1,0 0 0,0 1 1,0-1-1,0 0 0,0 1 0,0-1 1,0 1-1,1-1 0,-1 1 0,0 0 1,0 0-1,0-1 0,1 1 1,-1 0-1,0 0 0,0 0 0,1 0 1,-1 0-1,0 0 0,0 1 1,0-1-1,1 0 0,-1 1 0,0-1 1,0 0-1,0 1 0,0 0 0,0-1 1,0 1-1,0 0 0,0-1 1,0 1-1,0 0 0,0 0 0,1 1 1,6 6-33,0 0 0,-1 0 0,10 14 1,-13-16 28,-1 0 41,1-1-1,-2 1 1,1 0-1,0 0 1,-1 0-1,0 0 1,-1 0-1,1 0 1,-1 1-1,-1-1 1,1 0-1,-1 1 1,0-1-1,-1 7 1,1-7 47,0-6-64,0 0-1,0 0 0,0 1 0,0-1 0,0 0 0,0 0 0,0 1 0,0-1 1,-1 0-1,1 0 0,0 0 0,0 0 0,0 1 0,0-1 0,0 0 0,-1 0 0,1 0 1,0 0-1,0 1 0,0-1 0,-1 0 0,1 0 0,0 0 0,0 0 0,0 0 1,-1 0-1,1 0 0,0 0 0,0 0 0,0 0 0,-1 0 0,1 0 0,0 0 0,0 0 1,-1 0-1,1 0 0,0 0 0,0 0 0,0 0 0,-1 0 0,1 0 0,0 0 1,0 0-1,-1 0 0,1 0 0,0-1 0,0 1 0,0 0 0,0 0 0,-1 0 0,1 0 1,0 0-1,0-1 0,0 1 0,0 0 0,0 0 0,-1 0 0,1-1 0,0 1 1,-1-7 0,0 0 1,1-1 0,0 1 0,0 0 0,0 0 0,1 0-1,0 0 1,1 0 0,0 0 0,0 0 0,0 0 0,6-12-1,-6 16-32,-1 0 0,1 0 0,0 1-1,0-1 1,0 0 0,0 1 0,0-1-1,0 1 1,1 0 0,-1 0-1,1 0 1,0 0 0,0 0 0,0 0-1,-1 1 1,2-1 0,-1 1 0,0 0-1,0 0 1,0 0 0,0 0 0,1 1-1,-1-1 1,0 1 0,1 0-1,-1 0 1,0 0 0,1 0 0,-1 1-1,5 1 1,-5-1 15,0 0-1,0 0 1,0 0-1,0 1 1,-1-1-1,1 1 1,-1 0-1,1 0 0,-1 0 1,0 0-1,1 0 1,-1 1-1,0-1 1,-1 1-1,1-1 1,0 1-1,-1-1 1,1 1-1,-1 0 1,2 5-1,-1 0-210,1 1 1,-1 0-1,-1-1 0,1 1 0,-1 18 1</inkml:trace>
  <inkml:trace contextRef="#ctx0" brushRef="#br0">3280 2328 3778,'0'0'2393,"-3"19"-1828,2-11-476,-4 35 430,0 47-1,5-76-460,0-1 0,1 1 0,0-1 0,1 0 0,1 1 0,0-1-1,1 0 1,1 0 0,6 13 0,-10-24-50,0-21 675,-3-8-434,-2-1-1,0 1 0,-15-48 1,-6-38 254,22 39 164,14 76-971,8 10 330,0 2 0,0 0 1,-1 0-1,17 20 0,-3-4 37,139 118-479,-165-142 407,0 0 1,0 0-1,-1 1 0,8 10 0,-13-15 9,1-1 1,0 1-1,0-1 1,-1 1-1,1-1 0,-1 1 1,1-1-1,-1 1 1,1 0-1,-1-1 0,0 1 1,0 0-1,0 2 1,0-4 5,-1 1 0,1 0 1,0 0-1,-1 0 1,1 0-1,-1-1 0,1 1 1,-1 0-1,1 0 0,-1-1 1,0 1-1,1-1 0,-1 1 1,0 0-1,0-1 1,1 1-1,-1-1 0,0 1 1,0-1-1,0 0 0,1 1 1,-1-1-1,0 0 1,0 0-1,0 0 0,-1 1 1,-20 2 18,0-1 0,0-1 1,0 0-1,0-2 0,0-1 1,0 0-1,0-2 0,0 0 1,-31-12-1,21 0-3090,25 10-2226</inkml:trace>
  <inkml:trace contextRef="#ctx0" brushRef="#br0" timeOffset="558.93">3761 2337 5731,'0'0'3775,"-12"14"-3444,-37 48-174,47-59-165,0 1 1,0 0-1,0 0 0,1 0 1,-1 0-1,1 0 0,0 1 1,0-1-1,0 0 1,1 1-1,0-1 0,0 0 1,0 1-1,0-1 0,0 0 1,1 1-1,0-1 0,0 0 1,0 0-1,1 1 1,-1-1-1,1 0 0,0 0 1,0-1-1,0 1 0,1 0 1,-1-1-1,5 5 0,-2-5-59,0 0 0,0-1 0,0 1-1,1-1 1,-1 0 0,1-1-1,-1 1 1,1-1 0,0 0-1,-1 0 1,1-1 0,0 0-1,11-1 1,-12 1 20,0 0 1,1-1-1,-1 0 0,0 0 1,0 0-1,0 0 1,0-1-1,0 0 0,0 0 1,-1-1-1,1 1 0,-1-1 1,1 0-1,-1 0 0,6-6 1,-8 7 84,0-1 0,-1 0 0,1 1 0,-1-1 0,1 0 0,-1 0 0,0 0 0,0 0 0,-1 0 0,1-1 1,0 1-1,-1 0 0,0 0 0,0 0 0,0 0 0,0-1 0,0 1 0,-1 0 0,0 0 0,1 0 0,-3-4 0,1 1 76,0 1 0,0 0 0,-1-1 0,0 1 0,0 0 0,0 0 0,-1 1 0,0-1 0,0 1 0,-6-6 0,3 4 74,0 1 0,0 0 0,-1 1 0,0 0 0,0 0 1,0 0-1,0 1 0,-1 0 0,1 1 0,-14-3 0,19 5-248,0-1 0,-1 1 0,1 0 0,0 0 0,0 0 1,0 0-1,0 0 0,0 1 0,0 0 0,0-1 0,0 1 1,0 0-1,0 0 0,0 1 0,1-1 0,-1 0 0,0 1 0,1 0 1,-1 0-1,1 0 0,-1 0 0,1 0 0,0 0 0,0 0 0,0 1 1,0-1-1,1 1 0,-1 0 0,1-1 0,-1 1 0,1 0 1,-2 5-1,-2 18-1554,4-1-910</inkml:trace>
  <inkml:trace contextRef="#ctx0" brushRef="#br0" timeOffset="1216.01">3986 2325 3458,'0'0'3033,"2"14"-2297,-2-13-723,1 12 64,1 0 0,0 0 0,1 0 0,1 0 1,0 0-1,0-1 0,12 23 0,-12-30-69,33 48 89,-35-50-124,0 0 1,1 0 0,0-1-1,-1 1 1,1-1-1,0 0 1,0 1 0,0-1-1,0-1 1,1 1 0,-1 0-1,0-1 1,1 0-1,6 2 1,-8-3 38,-1-1 0,0 1 1,1-1-1,-1 1 0,0-1 0,0 0 0,0 1 1,0-1-1,0 0 0,0 0 0,0 0 0,0 0 1,0 0-1,0 0 0,0 0 0,0 0 0,-1 0 0,1 0 1,0 0-1,-1 0 0,1-1 0,-1 1 0,1 0 1,-1-1-1,0 1 0,1 0 0,-1-1 0,0 1 0,0 0 1,0-2-1,5-47 410,-5 47-389,1-62 2098,1 72-2159,-1 0 0,2 0 1,-1-1-1,1 1 0,0-1 0,0 1 0,1-1 1,0 0-1,0 0 0,9 9 0,-10-12 13,1 1-1,0-1 1,-1 1-1,1-1 1,0 0-1,1 0 1,-1-1 0,0 0-1,1 1 1,-1-1-1,1-1 1,0 1 0,0-1-1,0 0 1,0 0-1,7 1 1,-10-3 23,-1 1 0,1-1 0,-1 1 0,1-1 1,-1 1-1,0-1 0,1 0 0,-1 0 0,0 0 0,0 0 0,1 0 0,-1 0 1,0 0-1,0 0 0,0 0 0,0-1 0,0 1 0,-1 0 0,1-1 0,0 1 1,-1 0-1,1-1 0,0-2 0,14-42 359,-12 33-254,29-103 895,-28 173-2416,-4-28-158,0-3-1006</inkml:trace>
  <inkml:trace contextRef="#ctx0" brushRef="#br0" timeOffset="2386.22">4520 2291 2385,'0'0'5104,"-3"-12"-2068,14 175-1013,-4-88-1992,-6-63-128,0 1 0,1-1 0,0 0 0,7 22 0,-9-34 87,0 0 1,0 0-1,0 0 1,0 0-1,0 0 1,0 0-1,0-1 1,0 1-1,0 0 1,0 0 0,0 0-1,0 0 1,0 0-1,0 0 1,0 0-1,1 0 1,-1 0-1,0 0 1,0 0-1,0 0 1,0 0 0,0 0-1,0 0 1,0 0-1,0-1 1,0 1-1,0 0 1,0 0-1,0 0 1,0 0-1,0 0 1,0 0-1,0 0 1,0 0 0,1 0-1,-1 0 1,0 0-1,0 0 1,0 0-1,0 0 1,0 0-1,0 0 1,0 0-1,0 0 1,0 0 0,0 0-1,0 0 1,0 0-1,0 0 1,1 0-1,-1 0 1,0 0-1,0 0 1,0 1-1,0-1 1,0 0 0,0 0-1,0 0 1,0 0-1,0 0 1,0 0-1,0 0 1,0 0-1,3-11-59,1-13 215,14-157 44,-18 180-191,0-1 0,0 0 0,0 0 0,0 1 0,1-1 0,-1 0 0,1 0 0,-1 1 0,1-1 0,-1 0 0,1 1 0,0-1 0,0 1 0,0-1 0,0 1 0,0-1 0,0 1 0,1 0 0,-1 0 0,0-1 0,1 1 0,-1 0 0,1 0 0,-1 0 0,1 1 0,-1-1 0,1 0 0,0 0 0,-1 1 0,1-1 0,0 1 0,-1 0 0,1-1 0,0 1 0,0 0 0,0 0 0,-1 0 0,1 0 0,0 0 0,0 1 0,-1-1 0,1 0 0,2 2 0,2 0 2,0 0 0,0 1 0,-1 0 1,0 0-1,1 0 0,-1 0 0,0 1 1,0 0-1,-1 0 0,1 1 0,3 4 0,-2-1-26,0 0-1,-1 0 0,-1 0 0,1 1 1,-1 0-1,-1-1 0,0 1 0,0 1 1,-1-1-1,0 0 0,0 1 1,-1-1-1,0 1 0,-1-1 0,0 1 1,-2 12-1,2-20-142,0 0 0,-1 0 1,1 0-1,0 0 0,-1 0 0,0 0 0,0 0 1,1-1-1,-1 1 0,0 0 0,0 0 1,-1-1-1,1 1 0,0 0 0,-1-1 1,0 2-1,-12 9-4410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2:40.450"/>
    </inkml:context>
    <inkml:brush xml:id="br0">
      <inkml:brushProperty name="width" value="0.05" units="cm"/>
      <inkml:brushProperty name="height" value="0.05" units="cm"/>
      <inkml:brushProperty name="color" value="#FFC114"/>
    </inkml:brush>
  </inkml:definitions>
  <inkml:trace contextRef="#ctx0" brushRef="#br0">7 136 480,'0'0'4368,"-7"-23"-892,8 21-3481,-1 0 1,0 0-1,1 0 1,-1 0-1,1 0 0,0 0 1,0 0-1,0 0 1,0 1-1,0-1 1,0 0-1,0 0 0,0 1 1,1-1-1,-1 1 1,1-1-1,-1 1 1,1 0-1,0 0 0,-1 0 1,1-1-1,0 2 1,0-1-1,0 0 1,-1 0-1,1 0 0,0 1 1,0-1-1,0 1 1,0 0-1,0 0 1,4-1-1,9 0-6,0 0 0,0 1 0,19 2 0,-26-2 70,2 1-24,0 0 1,0 0-1,0 1 1,0 0 0,18 7-1,-27-8-5,0 0 0,0 0 0,-1 0 0,1 0-1,0 0 1,0 1 0,-1-1 0,1 0 0,-1 0 0,1 1 0,-1-1-1,0 0 1,1 0 0,-1 1 0,0-1 0,0 0 0,0 1 0,0 2-1,-2 28 372,2-27-363,-1 2 0,-1 0 1,1 0-1,-1 0 1,-1 0-1,1 0 0,-1 0 1,0-1-1,-8 12 1,-40 50 178,3-5 322,43-54-368,0-2-1,-1 1 1,0-1 0,-10 11 0,10-12-21,-5 2 59,11-8-208,-1-1 0,1 1-1,-1-1 1,1 1 0,0-1 0,-1 1-1,1-1 1,0 0 0,0 1 0,0-1-1,-1 1 1,1-1 0,0 1-1,0-1 1,0 0 0,0 1 0,0-1-1,0 0 1,0 1 0,0-1 0,0 1-1,0-1 1,1 0 0,-1 1 0,0-1-1,0-2-24,1 1-1,-1 0 1,0 0-1,1-1 1,0 1-1,-1 0 0,1 0 1,0 0-1,0 0 1,0 0-1,0 0 1,0 0-1,1 0 0,-1 1 1,1-1-1,-1 0 1,1 1-1,0-1 1,-1 1-1,1 0 0,0-1 1,0 1-1,0 0 1,0 0-1,0 0 1,0 0-1,0 1 0,0-1 1,0 0-1,1 1 1,-1 0-1,0-1 1,4 1-1,0 0 48,1 0 1,0 0-1,0 1 0,0 0 0,-1 0 0,1 0 1,0 1-1,-1 0 0,11 5 0,-15-6-43,0 0 0,0 0 0,1 0-1,-1 0 1,0-1 0,0 1-1,0-1 1,1 1 0,-1-1 0,0 0-1,0 0 1,1 0 0,-1 0-1,0-1 1,0 1 0,0 0 0,1-1-1,-1 1 1,2-2 0,0 0-422,0 0 1,-1-1 0,1 1-1,-1-1 1,0 0 0,0 0-1,0 0 1,5-6-1,9-12-4509</inkml:trace>
  <inkml:trace contextRef="#ctx0" brushRef="#br0" timeOffset="1363.41">654 132 544,'0'0'6043,"2"-6"-2856,7-18-2962,-2 21-234,0 0 0,-1 1-1,2 0 1,-1 1 0,0 0 0,0 0-1,0 0 1,0 1 0,1 0 0,10 2-1,1-2-10,-18 0 26,1 1 1,-1-1 0,0 0 0,1 1 0,-1 0 0,0-1 0,0 1 0,1 0 0,-1-1 0,0 1 0,0 0 0,0 0 0,0 0-1,0 0 1,0 0 0,0 0 0,0 0 0,0 0 0,-1 1 0,1-1 0,0 0 0,-1 0 0,1 1 0,-1-1 0,1 0 0,-1 1-1,0-1 1,1 0 0,-1 1 0,0-1 0,0 1 0,0-1 0,0 2 0,0 2 14,0-1 1,0 1 0,0-1-1,-1 1 1,1-1-1,-1 1 1,0-1-1,0 0 1,-3 8-1,-1-4-11,1-1-1,-1 0 0,0 0 0,0-1 0,-1 1 0,1-1 0,-1 0 0,-1-1 0,1 1 1,-1-1-1,-8 4 0,21-10 24,0 0 0,0 1 0,0 0 0,0 0 0,0 1 0,0 0 0,0 0 0,-1 0 0,10 4 0,53 20-48,-64-24 21,-1 0 0,0 1 0,0-1 0,0 1 1,-1 0-1,1 0 0,0 0 0,-1 0 1,1 0-1,-1 0 0,1 1 0,-1 0 1,0-1-1,0 1 0,0 0 0,2 5 0,-4-6 5,1 1 0,-1-1-1,0 0 1,1 1-1,-1-1 1,-1 1 0,1-1-1,0 0 1,-1 1-1,1-1 1,-1 0 0,1 1-1,-1-1 1,0 0-1,0 0 1,0 0 0,0 1-1,-1-1 1,1 0-1,-1-1 1,1 1 0,-1 0-1,1 0 1,-5 2-1,-9 10 76,0-1 0,-1 0 0,-1-1-1,0-1 1,-27 13 0,32-18-133,1-1 1,-2 0 0,1-1-1,0-1 1,-1 0 0,0 0-1,1-1 1,-1-1-1,-22 0 1,34-1-65,-1-1 0,1 1 0,0 0 1,0 0-1,-1 0 0,1-1 0,0 1 0,0-1 0,0 1 0,0-1 0,0 1 1,0-1-1,0 0 0,0 1 0,0-1 0,0 0 0,0 0 0,0 0 0,0 0 0,0 0 1,1 0-1,-1 0 0,0 0 0,1 0 0,-1 0 0,1 0 0,-1 0 0,1 0 0,-1 0 1,1-1-1,0-1 0,-4-24-4633</inkml:trace>
  <inkml:trace contextRef="#ctx0" brushRef="#br0" timeOffset="2945.52">1547 81 992,'0'0'5374,"1"5"-1687,2 22-2978,-4-11-589,-1 0-1,-1-1 0,0 1 1,-1 0-1,-1-1 0,0 0 1,-8 16-1,-15 45 68,28-75-187,1-1-1,-1 1 1,0-1 0,1 1-1,-1-1 1,0 1 0,1-1-1,-1 0 1,1 1-1,-1-1 1,0 0 0,1 1-1,-1-1 1,1 0 0,-1 1-1,1-1 1,0 0-1,-1 0 1,1 0 0,-1 1-1,1-1 1,-1 0 0,1 0-1,-1 0 1,1 0 0,0 0-1,-1 0 1,1 0-1,-1 0 1,1 0 0,0-1-1,30 1-26,-24 0 23,113-3 132,-119 3-101,-1-24 493,0 22-368,0 14-95,0 42 198,0-30-6988</inkml:trace>
  <inkml:trace contextRef="#ctx0" brushRef="#br0" timeOffset="3996.07">2317 1 3682,'0'0'4138,"0"14"-3071,0 225 1398,0-239-2412,12-5 259,-6 1-306,0 0-1,0 0 1,0 1-1,0 0 1,1 0-1,0 1 1,0 0-1,-1 0 1,1 0-1,0 1 1,0 0-1,1 1 1,-1-1-1,0 1 1,12 2-1,-7-1 21,-1 1-1,1 1 1,0 0-1,-1 0 1,0 1-1,0 1 1,0 0-1,18 11 1,-26-15 12,-1 1 0,-1 0 0,1 0 0,0 0-1,0 0 1,-1 0 0,1 0 0,-1 0 0,1 1 0,-1-1 0,0 1 0,0-1 0,0 1 0,-1-1 0,1 1 0,0-1-1,-1 1 1,0 0 0,1-1 0,-1 1 0,0 0 0,-1-1 0,1 1 0,0 0 0,-1-1 0,-1 6 0,0-1 0,0-1 0,0 1 0,-1 0-1,0-1 1,0 0 0,0 0 0,-1 0 0,0 0 0,-5 5 0,3-4-12,-1-2 0,0 1 0,0-1 0,-1 0 1,1 0-1,-1-1 0,0 0 0,0-1 0,-1 0 0,1 0 0,-15 3 0,17-5-147,-1 1 0,1-1 0,-1-1 0,1 1 0,-1-1 0,1 0 0,-1-1 0,1 1 0,-1-1 0,1-1 0,-1 1 0,1-1 0,0 0-1,0-1 1,0 1 0,-8-6 0,-13-15-2234,2-2-1300</inkml:trace>
  <inkml:trace contextRef="#ctx0" brushRef="#br0" timeOffset="4399.06">2324 142 7235,'0'0'5907,"69"-13"-5091,-33 10-79,0 0-385,1 0-176,-3-1-144,-2 0-32,-5 0-80,-4 0-752,-4-1-1233,-8-3-1377</inkml:trace>
  <inkml:trace contextRef="#ctx0" brushRef="#br0" timeOffset="5534.75">3208 15 1889,'0'0'6678,"-11"10"-2927,-39 43-3706,37-38-3,1 1 0,0 1 0,1 0 1,-9 21-1,17-34-28,1 1 0,1-1 0,-1 1 0,1 0 0,-1-1 1,1 1-1,1 0 0,-1 0 0,1 0 0,0 0 0,0 0 1,0 0-1,0 0 0,1 0 0,0 0 0,0-1 0,1 1 0,-1 0 1,1-1-1,0 1 0,0-1 0,5 8 0,-3-6-7,1 0-1,1-1 1,-1 1 0,1-1-1,-1 0 1,1 0-1,1-1 1,-1 0 0,1 0-1,0-1 1,-1 1-1,2-2 1,-1 1 0,11 2-1,-4-2-53,0-1 0,0 0 1,1-1-1,-1-1 0,0 0 0,28-4 0,-38 3 6,1 0 0,-1 0 1,0 0-1,1-1 0,-1 1 1,0-1-1,0 0 0,0-1 0,0 1 1,-1-1-1,1 1 0,3-4 1,-5 4 21,0 0 1,0 0-1,-1-1 1,1 1 0,0 0-1,-1 0 1,0-1 0,1 1-1,-1-1 1,0 0-1,0 1 1,-1-1 0,1 1-1,0-1 1,-1 0 0,0 0-1,1 1 1,-1-1-1,0 0 1,-1-4 0,-1 5 30,0 0 0,0 1 0,0-1 0,0 0 0,-1 0 0,1 1 0,0 0 0,-1-1 0,1 1 1,-1 0-1,0 0 0,1 0 0,-1 0 0,0 1 0,-4-1 0,-9-4 142,2-1-5,4 2 85,0 0 0,0 0 0,-15-3-1,22 7-208,-1-1 0,1 1 0,0 0 0,-1 0-1,1 0 1,-1 0 0,1 1 0,0-1-1,-1 1 1,1 0 0,0 0 0,0 0 0,-1 0-1,-5 4 1,-84 58-574,38-13-4464,40-35-630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2:33.172"/>
    </inkml:context>
    <inkml:brush xml:id="br0">
      <inkml:brushProperty name="width" value="0.05" units="cm"/>
      <inkml:brushProperty name="height" value="0.05" units="cm"/>
      <inkml:brushProperty name="color" value="#FFC114"/>
    </inkml:brush>
  </inkml:definitions>
  <inkml:trace contextRef="#ctx0" brushRef="#br0">0 378 1217,'0'0'6555,"1"0"-6451,-1 0 1,1 0 0,-1 0-1,0 0 1,1 0 0,-1-1-1,1 1 1,-1 0 0,1 0-1,-1 0 1,0-1 0,1 1 0,-1 0-1,0-1 1,1 1 0,-1 0-1,0-1 1,1 1 0,-1 0-1,0-1 1,0 1 0,1-1-1,-1 1 1,0-1 0,13-56 49,24-63 0,-20 69-339,19-91 0,-38 171 741,1 1 0,2 34 0,1 15-337,-3 111-1724,-6-190-4482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2:09.079"/>
    </inkml:context>
    <inkml:brush xml:id="br0">
      <inkml:brushProperty name="width" value="0.05" units="cm"/>
      <inkml:brushProperty name="height" value="0.05" units="cm"/>
      <inkml:brushProperty name="color" value="#FFC114"/>
    </inkml:brush>
  </inkml:definitions>
  <inkml:trace contextRef="#ctx0" brushRef="#br0">449 9 1217,'0'0'3967,"-17"0"-3431,3-1-490,-1 0 144,0 1-1,-1 0 1,1 2 0,0-1-1,-1 2 1,1 0 0,-20 7-1,15-1 31,1 1-1,-1 1 0,2 1 1,0 1-1,0 0 0,2 2 0,-1 0 1,2 0-1,0 2 0,1-1 1,0 2-1,2 0 0,0 1 1,-17 36-1,25-41-200,0 1 1,0 0-1,2 0 1,-1 0-1,2 0 0,0 1 1,1-1-1,2 17 1,-1 7 37,-1-34-51,1-1 0,-1 1-1,1-1 1,0 0 0,0 1 0,0-1 0,0 0 0,1 1-1,0-1 1,0 0 0,0 0 0,0-1 0,5 7 0,-1-3 11,0-1-1,0 0 1,1 0 0,-1-1 0,1 0 0,13 7 0,6 2 36,1-2 1,1-1-1,32 8 1,-51-16-44,36 9 40,-1-2-1,91 9 1,93-12 15,-214-8-61,0 0-1,0-1 1,0 0 0,-1-1 0,1-1 0,-1 0 0,1-1 0,-1 0 0,-1-1 0,1 0 0,-1-2 0,21-14 0,-25 16-4,1-1 1,-1-1-1,-1 1 0,1-1 1,-1-1-1,-1 1 1,1-1-1,-1 0 1,-1-1-1,0 1 1,0-1-1,-1 0 0,0 0 1,-1-1-1,0 1 1,3-22-1,-5 21 19,0 0-1,-1-1 0,0 1 0,-1 0 1,0 0-1,-1 0 0,0 0 0,-1 0 1,0 0-1,-1 0 0,0 1 0,-8-15 1,2 8 71,0 1 1,-1 0-1,-1 1 1,0 0 0,-1 1-1,-25-21 1,-97-63 897,121 90-855,1 0 0,-1 2 1,-1-1-1,1 2 0,-1 0 1,0 1-1,0 0 0,-1 1 1,-17-1-1,-13 2-187,-82 6-1,116-3-100,0 0 0,0 1 0,0 1 0,1 0 0,-21 8 0,25-8-782,1 1-1,-1-1 1,1 1-1,0 0 1,-11 10-1,10-4-7076</inkml:trace>
  <inkml:trace contextRef="#ctx0" brushRef="#br0" timeOffset="1208.46">975 422 5090,'0'1'5750,"6"6"-5633,31-1 99,0-2 0,0-1 0,0-1 0,38-4 0,-2 0-71,-33 2-117,354-16 603,277-89 204,227-1-446,-826 96-333,-45 5-599,47-1 0,-85 3-2773,-7-4-96</inkml:trace>
  <inkml:trace contextRef="#ctx0" brushRef="#br0" timeOffset="1867.24">3222 1 2417,'0'0'3618,"19"8"-2426,152 60 1356,-117-48-1901,-1 2-1,89 53 1,-141-74-626,0-1 1,0 1 0,0-1-1,0 1 1,-1 0 0,1-1-1,0 1 1,-1 0 0,1-1-1,0 1 1,-1 0-1,1 0 1,-1 0 0,1-1-1,-1 1 1,1 0 0,-1 0-1,0 0 1,1 0 0,-1 0-1,0 0 1,0 0 0,0 0-1,0 0 1,0 0 0,0 0-1,0 0 1,0 0 0,0 0-1,0 0 1,0 0-1,-1 0 1,1 0 0,0 0-1,-1-1 1,1 1 0,0 0-1,-1 0 1,0 0 0,1 0-1,-1-1 1,1 1 0,-1 0-1,0 0 1,-1 0 0,-4 6 88,-1-1 0,-1 0 0,-14 10 0,10-8-36,-139 109 235,147-114-692,-1-1 0,0 0 1,0 1-1,0-2 0,0 1 0,0 0 0,0-1 0,-10 1 0,4 0-1504,-6 1-3817</inkml:trace>
  <inkml:trace contextRef="#ctx0" brushRef="#br0" timeOffset="3375.36">411 972 2865,'0'0'1454,"-15"2"-1235,5-1-131,-5 0 320,0 0 0,-1 2 1,1 0-1,0 0 0,-25 11 0,20-4 108,0 0 0,0 2 0,1 0 0,-33 28-1,45-34-458,1 0 0,0 1 0,0 0-1,0 0 1,1 0 0,0 1 0,1 0-1,0 0 1,0 0 0,0 1-1,1-1 1,0 1 0,1 0 0,0-1-1,-1 11 1,1-6-35,1 0 0,0 0 0,1 0 0,0 0-1,1 0 1,1 0 0,0 0 0,0 0 0,1 0 0,1-1-1,0 0 1,1 1 0,0-1 0,1-1 0,9 15 0,-5-11 58,0-1-1,1 0 1,0-1 0,1 0 0,1-1 0,0 0 0,0-1 0,1-1 0,1 0 0,0-1 0,0 0 0,1-1-1,0-1 1,0 0 0,0-2 0,1 1 0,0-2 0,0-1 0,1 0 0,20 1 0,19-2 31,0-3 1,101-14-1,-135 11-88,0 0 1,-1-2-1,1-1 1,-1-1-1,0-1 0,-1-1 1,0 0-1,-1-2 1,31-22-1,-44 28-21,4-3 21,0 1 1,-1-2 0,11-12-1,-18 19-15,-1-1 1,1 0-1,-1 0 0,0 0 0,0 0 0,0 0 0,-1 0 1,1 0-1,-1-1 0,0 1 0,0 0 0,0-1 1,-1-8-1,1 3 54,-2 1 0,1-1 0,-1 0 0,-1 0 1,1 1-1,-2-1 0,-5-15 0,5 19 0,-1 0 0,1 0-1,-1 0 1,0 0 0,-1 1-1,1 0 1,-1 0 0,0 0 0,-1 1-1,1 0 1,-12-8 0,-34-16 301,-96-37 0,140 62-334,-18-6 147,-1 1 0,0 1 0,0 1 0,-52-4 0,-109 6 87,130 4-558,52 0 130,0 0 0,0 0 0,0 1 0,0 0-1,0 0 1,1 0 0,-7 2 0,10-2-90,-1-1-1,1 1 1,0 0-1,-1 0 1,1 0 0,0 0-1,0 0 1,0 0-1,0 0 1,0 0 0,0 0-1,0 0 1,0 0-1,0 1 1,0-1-1,1 0 1,-1 1 0,0-1-1,1 1 1,-1-1-1,1 1 1,0-1 0,0 1-1,-1-1 1,1 1-1,0 2 1,0 12-6730</inkml:trace>
  <inkml:trace contextRef="#ctx0" brushRef="#br0" timeOffset="4643.6">1035 1326 3810,'0'0'4095,"26"0"-600,25-3-3091,0-2-1,70-17 1,27-3-121,91 2-84,263-41 421,-319 32-389,1 7 0,323-1 1,-459 25-211,-8 0-24,39 5 1,37 21 2,191-16 2,-241-10-7,-66 1-46,-8 0-3228,-8 0 443,-3 0-2505</inkml:trace>
  <inkml:trace contextRef="#ctx0" brushRef="#br0" timeOffset="5164.8">3522 936 6307,'0'0'3855,"10"12"-3023,-6-7-770,6 8 172,1 0 0,1 0-1,0-2 1,0 1 0,25 16 0,44 13 347,-63-33-522,-1 0 0,1 1-1,-1 1 1,-1 0 0,1 2 0,15 14-1,-31-25-46,1 1-1,0-1 0,-1 1 0,0 0 1,1 0-1,-1 0 0,0 0 0,0 0 1,0 0-1,0 0 0,0 0 0,0 0 0,-1 1 1,1 2-1,-1-4 12,0 0 0,0 0 1,0 0-1,-1 0 0,1 1 0,0-1 0,-1 0 1,1 0-1,-1 0 0,1 0 0,-1 0 0,1 0 1,-1 0-1,0 0 0,0 0 0,1 0 0,-1 0 1,0 0-1,0-1 0,0 1 0,0 0 0,0-1 1,0 1-1,0 0 0,0-1 0,-2 1 1,-78 31 333,53-22-1095,-52 25 1,44-16-4287,25-13-1592</inkml:trace>
  <inkml:trace contextRef="#ctx0" brushRef="#br0" timeOffset="6968.97">622 1790 16,'0'0'8038,"-17"0"-7155,-7 0-619,-77 1 926,73 3-762,0 1-1,-42 13 1,26-6 242,22-5-494,0 1 0,1 1 1,0 1-1,1 1 0,-37 24 0,44-26-85,-4 2 89,1 0 1,-24 21-1,35-26-175,0-1 0,0 1 0,0 0 0,1 1 1,0-1-1,0 1 0,0 0 0,1 0 0,0 0 0,-2 8 0,2-6-12,1 1 0,0-1 0,0 1 0,1 0 0,0-1 0,1 1 0,0 0 0,0 0-1,1 0 1,1-1 0,-1 1 0,1 0 0,1-1 0,0 1 0,0-1 0,1 0 0,0 0 0,1-1 0,0 1 0,0-1 0,1 0-1,13 14 1,-6-8 18,1-1 0,1-1 0,0 0 0,1-1 0,0 0 0,1-2 0,0 0 0,0-1 0,1 0 0,0-2 0,0 0 0,1-1 0,28 4 0,24 0 89,0-3 1,92-4-1,-107-2-77,-13-1-40,0-1 0,50-9 1,-79 9 17,0-1 1,0-1-1,0 0 0,0-1 1,-1 0-1,0-1 1,0-1-1,0 0 0,-1 0 1,16-13-1,-23 15-5,0-1 0,0 1-1,0-1 1,0 0-1,-1 0 1,0 0 0,-1 0-1,1-1 1,-1 0 0,0 1-1,1-9 1,-1 3 46,-1 0-1,0 0 1,0 0-1,-2 0 1,-1-24 0,-1 27-12,0-1 1,-1 1 0,0 0 0,-1 0 0,0 0-1,0 0 1,-7-9 0,-9-21 99,16 30-32,-1-1 0,0 1 1,0 1-1,-1-1 0,-1 1 1,1 0-1,-13-12 0,14 15-1,0 1 0,0 1 0,0-1 0,0 0 0,-1 1 1,1 0-1,-1 1 0,0-1 0,1 1 0,-1 0 0,0 0 0,-1 1 0,-11-2 0,-152 2 293,-91-7-692,247 7-1529</inkml:trace>
  <inkml:trace contextRef="#ctx0" brushRef="#br0" timeOffset="8220.57">1115 2193 5843,'0'0'3409,"30"9"-696,12-3-2394,0-2 0,1-1-1,50-5 1,-22 1-148,438-26 255,-6 1-225,72 53-8,-507-21 44,87-4 1,22 1-188,-106 6-79,-42-4-24,47 1-1,94 2-146,-169-9 24,-3-1-187,-13-8-975,-16-11-3364,14 7-1922</inkml:trace>
  <inkml:trace contextRef="#ctx0" brushRef="#br0" timeOffset="8759.31">3615 2006 2049,'0'0'6752,"-1"3"-5973,1-2-710,0 1-1,0 0 0,1 0 1,-1-1-1,0 1 0,1 0 1,-1 0-1,1-1 0,0 1 1,-1-1-1,1 1 0,0 0 1,0-1-1,0 1 0,0-1 1,0 0-1,0 1 0,1-1 1,-1 0-1,3 2 0,35 28 473,-29-23-404,89 56 314,-73-49-394,-1 1-1,0 0 1,-1 2 0,-1 1 0,-1 1 0,25 29 0,-46-48-35,0 0 0,0 0 0,0 1 0,0-1 0,0 0 0,0 0 0,-1 1 0,1-1 0,0 1 0,-1-1 0,1 0 1,-1 1-1,0-1 0,1 1 0,-1-1 0,0 1 0,0-1 0,0 1 0,0-1 0,0 1 0,0-1 0,0 1 0,-1-1 0,1 1 0,-1-1 0,1 1 1,-1-1-1,1 0 0,-1 1 0,0-1 0,0 0 0,1 1 0,-1-1 0,0 0 0,0 0 0,0 0 0,0 0 0,-1 0 0,1 0 0,0 0 0,0 0 1,-1 0-1,1-1 0,0 1 0,-1 0 0,1-1 0,-2 1 0,-9 4 47,0-1 0,0 0 0,0-1 0,-17 2 0,24-4-94,-25 4-198,-67 10 166,35-11-5007,50-4-536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1:59.406"/>
    </inkml:context>
    <inkml:brush xml:id="br0">
      <inkml:brushProperty name="width" value="0.05" units="cm"/>
      <inkml:brushProperty name="height" value="0.05" units="cm"/>
      <inkml:brushProperty name="color" value="#FFC114"/>
    </inkml:brush>
  </inkml:definitions>
  <inkml:trace contextRef="#ctx0" brushRef="#br0">1 0 512,'0'4'10580,"0"15"-10446,0 342 1478,1-338-1605,1 0 0,10 40 0,-7-41 35,-1 1 0,2 41 0,-5-58-23,0 1 0,0 0 0,0-1 0,5 13 1,-4-12 13,0 0 1,0 0 0,-1 0 0,0 0 0,1 8-1,-2-14-16,0 0 0,-1 0 0,1 0 0,0 0 0,0 0 0,1 0 0,-1 0 0,0 0 0,0 0 0,0 0 0,1 0 0,-1 0 0,0 0 0,1 0 0,-1-1-1,1 1 1,-1 0 0,1 0 0,0 0 0,-1 0 0,1-1 0,0 1 0,1 1 0,23 0 311,-13-2-449,274 20 103,-261-18 31,97 4 37,-85-5-45,0 0 1,-1 3-1,1 0 1,43 13-1,-32-4 145,1-2 0,73 6 0,101-5 286,-195-10-412,54 12 0,-56-9-19,0 0 1,44 1-1,-28-6-6,1-1 1,0-2-1,84-17 0,-38-3-95,165-20 0,-128 36 99,-125 7 23,-12 0-1074,-9 0-1038,-6-4-1385</inkml:trace>
  <inkml:trace contextRef="#ctx0" brushRef="#br0" timeOffset="1018.8">1900 595 2353,'0'0'5098,"4"1"-2280,21 8-2242,-19-6-439,13 8 102,0 0 0,1-1 1,0-2-1,0 0 0,1-1 0,34 7 0,-18-6-89,0 1-1,49 21 1,-79-28-142,-7-2 21,0 0 0,1 0 0,-1 0-1,0 0 1,0 0 0,1 0 0,-1 0 0,0 1 0,0-1 0,1 0 0,-1 0 0,0 0 0,0 0 0,1 0 0,-1 1 0,0-1 0,0 0 0,0 0 0,0 0 0,1 1 0,-1-1 0,0 0 0,0 0 0,0 1 0,0-1 0,0 0-1,0 0 1,1 1 0,-1-1 0,0 0 0,0 0 0,0 1 0,0-1 0,0 0 0,0 0 0,0 1 0,0-1 0,0 0 0,0 0 0,0 1 0,-1-1 0,1 0 0,0 1 0,0-1 0,0 0 0,0 0 0,0 0 0,0 1 0,-1-1-1,-15 14 248,-25 8-276,27-15 25,1 1 0,1 0 0,-1 1 0,-13 13 0,18-14 55,-1-1 0,0 0 1,0-1-1,0 1 1,-1-2-1,1 1 0,-1-2 1,-1 1-1,-10 3 1,15-6 391,6-2-558,0 0 1,0 0-1,0 0 0,-1 1 0,1-1 1,0 0-1,0 0 0,0 0 0,0 0 1,0 0-1,-1 0 0,1 0 1,0 0-1,0 1 0,0-1 0,0 0 1,-1 0-1,1 0 0,0 0 0,0 0 1,0 0-1,0 0 0,-1 0 0,1 0 1,0 0-1,0 0 0,0 0 1,-1 0-1,1 0 0,0 0 0,0 0 1,0 0-1,0-1 0,-1 1 0,1 0 1,0 0-1,0 0 0,0 0 1,0 0-1,0 0 0,-1 0 0,1-1 1,0 1-1,0 0 0,0 0 0,0 0 1,0 0-1,0 0 0,0-1 1,0 1-1,0 0 0,-1 0 0,1 0 1,0 0-1,0-1 0,0 1 0,0 0 1,0 0-1,0 0 0,0-1 1,0 1-1,0 0 0,0 0 0,0 0 1,0 0-1,0-1 0,1 1 0,-1-13-3486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8:31:43.612"/>
    </inkml:context>
    <inkml:brush xml:id="br0">
      <inkml:brushProperty name="width" value="0.05" units="cm"/>
      <inkml:brushProperty name="height" value="0.05" units="cm"/>
      <inkml:brushProperty name="color" value="#FFC114"/>
    </inkml:brush>
  </inkml:definitions>
  <inkml:trace contextRef="#ctx0" brushRef="#br0">613 8 864,'0'0'1708,"-3"0"-1335,-28 3 2805,26 24-2082,-11 111 185,10-73-847,-2 49-196,-4 55 315,5-89-351,4-34-143,2 0 0,5 47-1,0-68-18,1 0 0,1 0 0,18 47 0,-19-62-38,1 1-1,0-1 1,1 0-1,0 0 1,1 0 0,0-1-1,18 16 1,0-3-6,43 28 1,-59-45-13,-1 0 0,1 0 1,0-1-1,0 0 0,1-1 1,-1 0-1,21 2 1,1-1-207,43-2 0,-69-4 212,-1-1-1,1 0 1,-1 0 0,1 0-1,-1-1 1,0 0-1,-1 0 1,1 0-1,-1 0 1,0-1-1,0 0 1,0 1-1,3-7 1,4-18-49,-1-1 1,-2 0 0,8-53 0,-14 74 48,14-80-33,-4 19 50,-7 47 11,-2-1 0,2-35 1,-3-15 129,0 32 56,-6-70 1,-14 8-191,-9 35 314,22 52-266,-2 1 0,0 0 0,-1 0 1,-1 0-1,-17-23 0,20 31 3,-1 1 0,0-1-1,-1 1 1,1 1 0,-1-1-1,-1 2 1,1-1 0,-1 1-1,0 0 1,0 1 0,-1 0 0,1 0-1,-1 1 1,0 0 0,-17-2-1,16 4-75,0 0 0,0 1 0,0 0 0,0 1 0,0 0-1,0 1 1,0 0 0,1 1 0,-1 0 0,-16 8 0,-31 27-232,39-29 241,17-8-1,-1 0 1,1 0-1,0 0 1,-1 0-1,1 1 1,0-1-1,0 0 1,0 1-1,0 0 1,0 0-1,0-1 1,-2 5-1,-14 13 64,15-16-45,0 0 0,0 1-1,0-1 1,0 1 0,0-1-1,1 1 1,-4 7 0,3-9-278,2-7-1973,1-14-1602</inkml:trace>
  <inkml:trace contextRef="#ctx0" brushRef="#br0" timeOffset="1998.47">1032 1148 688,'0'0'3474,"8"16"74,-7-7-3503,0-1-1,1-1 1,-1 1-1,2 0 0,-1 0 1,1-1-1,1 1 1,-1-1-1,1 0 1,1 0-1,-1 0 0,1-1 1,0 1-1,1-1 1,-1-1-1,1 1 1,0-1-1,1 0 0,-1 0 1,1 0-1,0-1 1,0 0-1,0-1 1,1 0-1,-1 0 0,1 0 1,0-1-1,12 2 1,48 2-103,121-5 1,-84-3 28,-81 1 33,-1-1 0,0-1 0,0-1 0,0-1 1,0-1-1,36-14 0,-44 16-4,0 0 0,0 1 0,0 1 0,0 1 0,1 0 0,19 1 0,-11 1 0,36-5 0,-2-4-9,74-1-1,-96 5 419,-38 3-1018,-10 0-1029</inkml:trace>
  <inkml:trace contextRef="#ctx0" brushRef="#br0" timeOffset="2770.21">2099 1164 4434,'0'0'2649,"11"10"-795,21 6-1391,-19-10-381,-1 0 0,1 0 0,0-1 0,25 6 0,-32-10-75,7 0 75,-1 2 0,0-1 0,0 2 0,0 0 0,20 9 0,-30-11-66,-1-2 5,-2 3 64,1-1 0,0 1 0,-1 0 0,0-1-1,1 1 1,-1 0 0,0-1 0,0 1 0,-1-1 0,1 1 0,0-1 0,-1 0-1,1 0 1,-1 1 0,-4 2 0,-36 29-41,17-16 187,12-8-140,0 0 0,-1-1 0,-1 0 0,0-1 1,-27 11-1,35-19-333,5-11-8120</inkml:trace>
  <inkml:trace contextRef="#ctx0" brushRef="#br0" timeOffset="6391.08">146 1 208,'0'0'5621,"-33"17"-1750,25-9-3826,1 0-1,0 0 0,0 1 0,1 0 0,0 0 0,1 0 0,0 1 0,-6 16 1,5-13 32,2-1-65,1-1 0,0 0-1,1 1 1,0 0 0,1 0-1,0 22 1,-1 11 10,-2 96 59,4-95-35,-6 66 1,-4-17 25,3 115 0,9-201-58,0-1 1,1 0 0,0 0-1,0-1 1,1 1-1,0-1 1,0 1-1,1-1 1,0 0 0,0-1-1,0 1 1,9 6-1,-5-6-14,-1-1-1,2 0 1,-1-1 0,0 0-1,1 0 1,0-1 0,0-1-1,1 0 1,-1 0-1,14 2 1,-2-2-31,0-1 1,-1 0-1,1-2 0,24-2 1,-41 1 29,-1 0 0,0 1 0,0-2 0,0 1 0,0 0 0,0-1 0,0 0 0,0 0 0,-1 0 0,1 0 0,-1-1 0,1 1 0,-1-1 0,0 0 0,0 0 0,0 0 0,0 0 0,-1-1 0,1 1 0,-1-1 0,0 0 1,3-7-1,2-6 3,-1-1 0,0 0 1,5-36-1,-7 29 11,15-128 13,-7 40 44,-9 70 82,-1-1-1,-4-49 1,0 13-4,2 64-30,-2-1 1,0 1 0,-1-1-1,-1 1 1,0 0-1,-1 0 1,-1 1-1,-12-25 1,12 28-76,1 1 1,-2 0-1,0 0 1,-14-17-1,17 23-2,-1 0 0,0 0 0,0 0 0,0 1 0,-1 0 0,0 0-1,1 0 1,-1 1 0,-1 0 0,-11-5 0,7 6 13,0 0 1,0 0-1,-1 1 0,1 0 1,0 1-1,-1 0 0,-18 3 1,13 0-9,12-3-38,0 1-1,0-1 1,0 1-1,1 1 1,-1-1-1,-9 4 1,14 12-3197,0-5 401</inkml:trace>
</inkml:ink>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F9147981-20F7-489B-82A5-8678EB169877}">
  <ds:schemaRefs>
    <ds:schemaRef ds:uri="http://schemas.microsoft.com/sharepoint/v3/contenttype/forms"/>
  </ds:schemaRefs>
</ds:datastoreItem>
</file>

<file path=customXml/itemProps4.xml><?xml version="1.0" encoding="utf-8"?>
<ds:datastoreItem xmlns:ds="http://schemas.openxmlformats.org/officeDocument/2006/customXml" ds:itemID="{8AC475A7-3CA8-4E06-A067-0898E70DA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224</TotalTime>
  <Pages>11</Pages>
  <Words>1523</Words>
  <Characters>8686</Characters>
  <Application>Microsoft Office Word</Application>
  <DocSecurity>0</DocSecurity>
  <Lines>72</Lines>
  <Paragraphs>20</Paragraphs>
  <ScaleCrop>false</ScaleCrop>
  <HeadingPairs>
    <vt:vector size="6" baseType="variant">
      <vt:variant>
        <vt:lpstr>Titlu</vt:lpstr>
      </vt:variant>
      <vt:variant>
        <vt:i4>1</vt:i4>
      </vt:variant>
      <vt:variant>
        <vt:lpstr>Title</vt:lpstr>
      </vt:variant>
      <vt:variant>
        <vt:i4>1</vt:i4>
      </vt:variant>
      <vt:variant>
        <vt:lpstr>Headings</vt:lpstr>
      </vt:variant>
      <vt:variant>
        <vt:i4>20</vt:i4>
      </vt:variant>
    </vt:vector>
  </HeadingPairs>
  <TitlesOfParts>
    <vt:vector size="22" baseType="lpstr">
      <vt:lpstr>Thermostat</vt:lpstr>
      <vt:lpstr/>
      <vt:lpstr>Pentru acționarii noștri</vt:lpstr>
      <vt:lpstr>    Elemente strategice importante</vt:lpstr>
      <vt:lpstr>    Elemente financiare importante</vt:lpstr>
      <vt:lpstr>    Elemente operaționale importante</vt:lpstr>
      <vt:lpstr>    Privire în perspectivă</vt:lpstr>
      <vt:lpstr>Rezumat financiar</vt:lpstr>
      <vt:lpstr>Declarații financiare</vt:lpstr>
      <vt:lpstr>    Declarația situației financiare</vt:lpstr>
      <vt:lpstr>    Declarație de venituri totale (Profituri și pierderi)</vt:lpstr>
      <vt:lpstr>    Declarația modificărilor de patrimoniu</vt:lpstr>
      <vt:lpstr>    Declarație privind fluxul monetar</vt:lpstr>
      <vt:lpstr>Note la Declarații financiare</vt:lpstr>
      <vt:lpstr>    Conturi</vt:lpstr>
      <vt:lpstr>    Datorii</vt:lpstr>
      <vt:lpstr>    Preocupări pentru viitor</vt:lpstr>
      <vt:lpstr>    Pasive posibile</vt:lpstr>
      <vt:lpstr>    De reținut</vt:lpstr>
      <vt:lpstr>Raportul auditorului independent</vt:lpstr>
      <vt:lpstr>Informații de contact</vt:lpstr>
      <vt:lpstr>Informații despre firmă</vt:lpstr>
    </vt:vector>
  </TitlesOfParts>
  <Company>Pitaru Alexandra_Elena</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Thermostat</dc:title>
  <dc:creator>Alexandra Pitaru</dc:creator>
  <cp:keywords/>
  <cp:lastModifiedBy>Alexandra Elena Pitaru</cp:lastModifiedBy>
  <cp:revision>7</cp:revision>
  <dcterms:created xsi:type="dcterms:W3CDTF">2023-05-30T17:47:00Z</dcterms:created>
  <dcterms:modified xsi:type="dcterms:W3CDTF">2023-05-31T08:55:00Z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y fmtid="{D5CDD505-2E9C-101B-9397-08002B2CF9AE}" pid="3" name="MSIP_Label_5b58b62f-6f94-46bd-8089-18e64b0a9abb_Enabled">
    <vt:lpwstr>true</vt:lpwstr>
  </property>
  <property fmtid="{D5CDD505-2E9C-101B-9397-08002B2CF9AE}" pid="4" name="MSIP_Label_5b58b62f-6f94-46bd-8089-18e64b0a9abb_SetDate">
    <vt:lpwstr>2023-05-30T18:10:30Z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286de158-7b00-4737-9aef-e533301d7139</vt:lpwstr>
  </property>
  <property fmtid="{D5CDD505-2E9C-101B-9397-08002B2CF9AE}" pid="9" name="MSIP_Label_5b58b62f-6f94-46bd-8089-18e64b0a9abb_ContentBits">
    <vt:lpwstr>0</vt:lpwstr>
  </property>
</Properties>
</file>